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62D6B" w14:textId="12C09870" w:rsidR="003557F7" w:rsidRPr="00902C0F" w:rsidRDefault="00E71642" w:rsidP="00690A24">
      <w:pPr>
        <w:pStyle w:val="Centered"/>
        <w:spacing w:line="360" w:lineRule="auto"/>
        <w:rPr>
          <w:b/>
          <w:bCs/>
          <w:szCs w:val="24"/>
        </w:rPr>
      </w:pPr>
      <w:r w:rsidRPr="00902C0F">
        <w:rPr>
          <w:b/>
          <w:bCs/>
          <w:szCs w:val="24"/>
        </w:rPr>
        <w:t>Advertiser Analytics</w:t>
      </w:r>
    </w:p>
    <w:p w14:paraId="34595496" w14:textId="77777777" w:rsidR="003557F7" w:rsidRPr="00902C0F" w:rsidRDefault="003557F7" w:rsidP="00690A24">
      <w:pPr>
        <w:pStyle w:val="ProjectTitle"/>
        <w:spacing w:line="360" w:lineRule="auto"/>
        <w:rPr>
          <w:sz w:val="24"/>
          <w:szCs w:val="24"/>
        </w:rPr>
      </w:pPr>
    </w:p>
    <w:tbl>
      <w:tblPr>
        <w:tblpPr w:leftFromText="180" w:rightFromText="180" w:tblpXSpec="center" w:tblpYSpec="center"/>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3557F7" w:rsidRPr="00902C0F" w14:paraId="6F180057" w14:textId="77777777">
        <w:tc>
          <w:tcPr>
            <w:tcW w:w="7920" w:type="dxa"/>
          </w:tcPr>
          <w:p w14:paraId="620EDBED" w14:textId="77777777" w:rsidR="003557F7" w:rsidRPr="00902C0F" w:rsidRDefault="00F147CD" w:rsidP="00690A24">
            <w:pPr>
              <w:pStyle w:val="Centered"/>
              <w:spacing w:line="360" w:lineRule="auto"/>
              <w:rPr>
                <w:szCs w:val="24"/>
              </w:rPr>
            </w:pPr>
            <w:r w:rsidRPr="00902C0F">
              <w:rPr>
                <w:szCs w:val="24"/>
              </w:rPr>
              <w:t xml:space="preserve">Project </w:t>
            </w:r>
            <w:r w:rsidR="00325089" w:rsidRPr="00902C0F">
              <w:rPr>
                <w:szCs w:val="24"/>
              </w:rPr>
              <w:t>Workbook</w:t>
            </w:r>
          </w:p>
        </w:tc>
      </w:tr>
      <w:tr w:rsidR="003557F7" w:rsidRPr="00902C0F" w14:paraId="41D7E711" w14:textId="77777777">
        <w:tc>
          <w:tcPr>
            <w:tcW w:w="7920" w:type="dxa"/>
          </w:tcPr>
          <w:p w14:paraId="06D2035E" w14:textId="77777777" w:rsidR="003557F7" w:rsidRPr="00902C0F" w:rsidRDefault="003557F7" w:rsidP="00690A24">
            <w:pPr>
              <w:pStyle w:val="Centered"/>
              <w:spacing w:line="360" w:lineRule="auto"/>
              <w:rPr>
                <w:szCs w:val="24"/>
              </w:rPr>
            </w:pPr>
          </w:p>
        </w:tc>
      </w:tr>
    </w:tbl>
    <w:p w14:paraId="12C860AE" w14:textId="77777777" w:rsidR="00F147CD" w:rsidRPr="00902C0F" w:rsidRDefault="00F147CD" w:rsidP="00690A24">
      <w:pPr>
        <w:spacing w:line="360" w:lineRule="auto"/>
        <w:jc w:val="center"/>
        <w:rPr>
          <w:vanish/>
          <w:szCs w:val="24"/>
        </w:rPr>
      </w:pPr>
    </w:p>
    <w:tbl>
      <w:tblPr>
        <w:tblpPr w:leftFromText="180" w:rightFromText="180" w:tblpXSpec="center" w:tblpYSpec="bottom"/>
        <w:tblOverlap w:val="never"/>
        <w:tblW w:w="0" w:type="auto"/>
        <w:tblBorders>
          <w:insideV w:val="single" w:sz="4" w:space="0" w:color="auto"/>
        </w:tblBorders>
        <w:tblCellMar>
          <w:top w:w="60" w:type="dxa"/>
        </w:tblCellMar>
        <w:tblLook w:val="0000" w:firstRow="0" w:lastRow="0" w:firstColumn="0" w:lastColumn="0" w:noHBand="0" w:noVBand="0"/>
      </w:tblPr>
      <w:tblGrid>
        <w:gridCol w:w="7920"/>
      </w:tblGrid>
      <w:tr w:rsidR="003557F7" w:rsidRPr="00902C0F" w14:paraId="5AFB6B0E" w14:textId="77777777">
        <w:tc>
          <w:tcPr>
            <w:tcW w:w="7920" w:type="dxa"/>
          </w:tcPr>
          <w:p w14:paraId="2C319D19" w14:textId="61C9E26E" w:rsidR="003557F7" w:rsidRPr="00902C0F" w:rsidRDefault="00F147CD" w:rsidP="00690A24">
            <w:pPr>
              <w:pStyle w:val="Centered"/>
              <w:spacing w:line="360" w:lineRule="auto"/>
              <w:rPr>
                <w:szCs w:val="24"/>
              </w:rPr>
            </w:pPr>
            <w:r w:rsidRPr="00902C0F">
              <w:rPr>
                <w:szCs w:val="24"/>
              </w:rPr>
              <w:t>By</w:t>
            </w:r>
          </w:p>
          <w:p w14:paraId="582D216C" w14:textId="77777777" w:rsidR="008A234C" w:rsidRPr="00902C0F" w:rsidRDefault="008A4278" w:rsidP="00690A24">
            <w:pPr>
              <w:pStyle w:val="Centered"/>
              <w:spacing w:line="360" w:lineRule="auto"/>
              <w:rPr>
                <w:szCs w:val="24"/>
              </w:rPr>
            </w:pPr>
            <w:r w:rsidRPr="00902C0F">
              <w:rPr>
                <w:szCs w:val="24"/>
              </w:rPr>
              <w:t>Sai Sudha Kiran Reddy Dwaram</w:t>
            </w:r>
          </w:p>
          <w:p w14:paraId="21D51018" w14:textId="77777777" w:rsidR="0067732C" w:rsidRPr="00902C0F" w:rsidRDefault="0067732C" w:rsidP="00690A24">
            <w:pPr>
              <w:pStyle w:val="Centered"/>
              <w:spacing w:line="360" w:lineRule="auto"/>
              <w:rPr>
                <w:szCs w:val="24"/>
              </w:rPr>
            </w:pPr>
            <w:r w:rsidRPr="00902C0F">
              <w:rPr>
                <w:szCs w:val="24"/>
              </w:rPr>
              <w:t>Naga Santosh Sairam sibyala</w:t>
            </w:r>
          </w:p>
          <w:p w14:paraId="05D737FF" w14:textId="4A654303" w:rsidR="0067732C" w:rsidRPr="00902C0F" w:rsidRDefault="00DA241A" w:rsidP="00690A24">
            <w:pPr>
              <w:pStyle w:val="Centered"/>
              <w:spacing w:line="360" w:lineRule="auto"/>
              <w:rPr>
                <w:szCs w:val="24"/>
              </w:rPr>
            </w:pPr>
            <w:r w:rsidRPr="00902C0F">
              <w:rPr>
                <w:szCs w:val="24"/>
              </w:rPr>
              <w:t>Srinivasa Joga C</w:t>
            </w:r>
            <w:r w:rsidR="0067732C" w:rsidRPr="00902C0F">
              <w:rPr>
                <w:szCs w:val="24"/>
              </w:rPr>
              <w:t>ommuri</w:t>
            </w:r>
          </w:p>
          <w:p w14:paraId="0664BD96" w14:textId="3CBB4EA0" w:rsidR="0067732C" w:rsidRPr="00902C0F" w:rsidRDefault="0067732C" w:rsidP="00690A24">
            <w:pPr>
              <w:pStyle w:val="Centered"/>
              <w:spacing w:line="360" w:lineRule="auto"/>
              <w:rPr>
                <w:szCs w:val="24"/>
              </w:rPr>
            </w:pPr>
            <w:r w:rsidRPr="00902C0F">
              <w:rPr>
                <w:szCs w:val="24"/>
              </w:rPr>
              <w:t>Venkat kotu</w:t>
            </w:r>
          </w:p>
          <w:p w14:paraId="0664902B" w14:textId="113EB508" w:rsidR="004C17A2" w:rsidRPr="00902C0F" w:rsidRDefault="004C17A2" w:rsidP="00690A24">
            <w:pPr>
              <w:pStyle w:val="Centered"/>
              <w:spacing w:line="360" w:lineRule="auto"/>
              <w:rPr>
                <w:szCs w:val="24"/>
              </w:rPr>
            </w:pPr>
          </w:p>
        </w:tc>
      </w:tr>
      <w:tr w:rsidR="003557F7" w:rsidRPr="00902C0F" w14:paraId="3AE31D94" w14:textId="77777777">
        <w:tc>
          <w:tcPr>
            <w:tcW w:w="7920" w:type="dxa"/>
          </w:tcPr>
          <w:p w14:paraId="232E1B89" w14:textId="3154EB56" w:rsidR="003557F7" w:rsidRPr="00902C0F" w:rsidRDefault="003557F7" w:rsidP="00A80C7A">
            <w:pPr>
              <w:pStyle w:val="IndentedParagraph"/>
            </w:pPr>
          </w:p>
        </w:tc>
      </w:tr>
      <w:tr w:rsidR="003557F7" w:rsidRPr="00902C0F" w14:paraId="339FD321" w14:textId="77777777">
        <w:tc>
          <w:tcPr>
            <w:tcW w:w="7920" w:type="dxa"/>
          </w:tcPr>
          <w:p w14:paraId="35F28332" w14:textId="5C01F0A3" w:rsidR="003557F7" w:rsidRPr="00902C0F" w:rsidRDefault="008A4278" w:rsidP="00690A24">
            <w:pPr>
              <w:pStyle w:val="Centered"/>
              <w:spacing w:line="360" w:lineRule="auto"/>
              <w:rPr>
                <w:szCs w:val="24"/>
              </w:rPr>
            </w:pPr>
            <w:r w:rsidRPr="00902C0F">
              <w:rPr>
                <w:szCs w:val="24"/>
              </w:rPr>
              <w:t>10/27/15</w:t>
            </w:r>
          </w:p>
        </w:tc>
      </w:tr>
      <w:tr w:rsidR="003557F7" w:rsidRPr="00902C0F" w14:paraId="0A481256" w14:textId="77777777">
        <w:tc>
          <w:tcPr>
            <w:tcW w:w="7920" w:type="dxa"/>
          </w:tcPr>
          <w:p w14:paraId="15737B26" w14:textId="43CB8652" w:rsidR="003557F7" w:rsidRPr="00902C0F" w:rsidRDefault="00F147CD" w:rsidP="00690A24">
            <w:pPr>
              <w:pStyle w:val="Centered"/>
              <w:spacing w:line="360" w:lineRule="auto"/>
              <w:rPr>
                <w:szCs w:val="24"/>
              </w:rPr>
            </w:pPr>
            <w:r w:rsidRPr="00902C0F">
              <w:rPr>
                <w:b/>
                <w:bCs/>
                <w:szCs w:val="24"/>
              </w:rPr>
              <w:t>Advisor:</w:t>
            </w:r>
            <w:r w:rsidRPr="00902C0F">
              <w:rPr>
                <w:szCs w:val="24"/>
              </w:rPr>
              <w:t xml:space="preserve"> </w:t>
            </w:r>
            <w:r w:rsidR="008A4278" w:rsidRPr="00902C0F">
              <w:rPr>
                <w:szCs w:val="24"/>
              </w:rPr>
              <w:t>Prof Chandrashekar Vuppalapati</w:t>
            </w:r>
          </w:p>
        </w:tc>
      </w:tr>
    </w:tbl>
    <w:p w14:paraId="7B223BA9" w14:textId="77777777" w:rsidR="004004D7" w:rsidRPr="00902C0F" w:rsidRDefault="004004D7" w:rsidP="00A80C7A">
      <w:pPr>
        <w:pStyle w:val="IndentedParagraph"/>
      </w:pPr>
      <w:bookmarkStart w:id="0" w:name="_Toc530662795"/>
    </w:p>
    <w:bookmarkEnd w:id="0"/>
    <w:p w14:paraId="5DADF7C6" w14:textId="77777777" w:rsidR="00325089" w:rsidRPr="00902C0F" w:rsidRDefault="00325089" w:rsidP="00A80C7A">
      <w:pPr>
        <w:pStyle w:val="IndentedParagraph"/>
      </w:pPr>
    </w:p>
    <w:p w14:paraId="21D724E3" w14:textId="77777777" w:rsidR="007F65C3" w:rsidRPr="00902C0F" w:rsidRDefault="007F65C3" w:rsidP="00A80C7A">
      <w:pPr>
        <w:pStyle w:val="IndentedParagraph"/>
      </w:pPr>
    </w:p>
    <w:p w14:paraId="4BC8F25E" w14:textId="77777777" w:rsidR="003557F7" w:rsidRPr="00902C0F" w:rsidRDefault="003557F7" w:rsidP="00A80C7A">
      <w:pPr>
        <w:pStyle w:val="IndentedParagraph"/>
      </w:pPr>
    </w:p>
    <w:p w14:paraId="7706EC31" w14:textId="048DBA5A" w:rsidR="003557F7" w:rsidRPr="00902C0F" w:rsidRDefault="00F147CD" w:rsidP="00902C0F">
      <w:pPr>
        <w:pStyle w:val="Heading1"/>
        <w:numPr>
          <w:ilvl w:val="0"/>
          <w:numId w:val="0"/>
        </w:numPr>
        <w:spacing w:line="360" w:lineRule="auto"/>
        <w:jc w:val="both"/>
        <w:rPr>
          <w:sz w:val="24"/>
          <w:szCs w:val="24"/>
        </w:rPr>
      </w:pPr>
      <w:bookmarkStart w:id="1" w:name="_Toc530662802"/>
      <w:r w:rsidRPr="00902C0F">
        <w:rPr>
          <w:sz w:val="24"/>
          <w:szCs w:val="24"/>
        </w:rPr>
        <w:lastRenderedPageBreak/>
        <w:t>Project Design</w:t>
      </w:r>
      <w:bookmarkEnd w:id="1"/>
    </w:p>
    <w:p w14:paraId="433A854E" w14:textId="5D7F01DE" w:rsidR="00ED3D63" w:rsidRPr="00A80C7A" w:rsidRDefault="00ED3D63" w:rsidP="00A80C7A">
      <w:pPr>
        <w:pStyle w:val="IndentedParagraph"/>
      </w:pPr>
      <w:r w:rsidRPr="00A80C7A">
        <w:t>We have created use case diagram to represent the use cases for end users, ERD diagram and relational schema to describe our application entity relational model, sequence diagram to describe the flow of application and class diagram which shows the entities and their properties and methods.</w:t>
      </w:r>
      <w:r w:rsidR="00D54532" w:rsidRPr="00A80C7A">
        <w:t xml:space="preserve"> </w:t>
      </w:r>
    </w:p>
    <w:p w14:paraId="6316C10A" w14:textId="7AF875F2" w:rsidR="001F3944" w:rsidRPr="00690A24" w:rsidRDefault="001F3944" w:rsidP="00A80C7A">
      <w:pPr>
        <w:pStyle w:val="IndentedParagraph"/>
      </w:pPr>
      <w:r w:rsidRPr="00690A24">
        <w:t>Use case Diagram 1:</w:t>
      </w:r>
    </w:p>
    <w:p w14:paraId="3969F540" w14:textId="77777777" w:rsidR="00690A24" w:rsidRDefault="00D54532" w:rsidP="00A80C7A">
      <w:pPr>
        <w:pStyle w:val="IndentedParagraph"/>
      </w:pPr>
      <w:r w:rsidRPr="00902C0F">
        <w:t xml:space="preserve"> </w:t>
      </w:r>
      <w:r w:rsidR="001F3944" w:rsidRPr="00902C0F">
        <w:drawing>
          <wp:inline distT="0" distB="0" distL="0" distR="0" wp14:anchorId="40511353" wp14:editId="3D9A4A07">
            <wp:extent cx="3829050" cy="3796805"/>
            <wp:effectExtent l="0" t="0" r="0" b="0"/>
            <wp:docPr id="2" name="Picture 2" descr="C:\Users\Kiran\AppData\Local\Microsoft\Windows\INetCache\Content.Word\usecase2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ran\AppData\Local\Microsoft\Windows\INetCache\Content.Word\usecase2_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136" cy="3799865"/>
                    </a:xfrm>
                    <a:prstGeom prst="rect">
                      <a:avLst/>
                    </a:prstGeom>
                    <a:noFill/>
                    <a:ln>
                      <a:noFill/>
                    </a:ln>
                  </pic:spPr>
                </pic:pic>
              </a:graphicData>
            </a:graphic>
          </wp:inline>
        </w:drawing>
      </w:r>
    </w:p>
    <w:p w14:paraId="5FFB8EEE" w14:textId="77777777" w:rsidR="00690A24" w:rsidRDefault="00690A24" w:rsidP="00A80C7A">
      <w:pPr>
        <w:pStyle w:val="IndentedParagraph"/>
      </w:pPr>
    </w:p>
    <w:p w14:paraId="50A736B2" w14:textId="77777777" w:rsidR="00690A24" w:rsidRDefault="00690A24" w:rsidP="00A80C7A">
      <w:pPr>
        <w:pStyle w:val="IndentedParagraph"/>
      </w:pPr>
    </w:p>
    <w:p w14:paraId="39EA3CA1" w14:textId="77777777" w:rsidR="00690A24" w:rsidRDefault="00690A24" w:rsidP="00A80C7A">
      <w:pPr>
        <w:pStyle w:val="IndentedParagraph"/>
      </w:pPr>
    </w:p>
    <w:p w14:paraId="6A24D0E4" w14:textId="77777777" w:rsidR="00690A24" w:rsidRDefault="00690A24" w:rsidP="00A80C7A">
      <w:pPr>
        <w:pStyle w:val="IndentedParagraph"/>
      </w:pPr>
    </w:p>
    <w:p w14:paraId="216EA3F4" w14:textId="77777777" w:rsidR="00690A24" w:rsidRDefault="00690A24" w:rsidP="00A80C7A">
      <w:pPr>
        <w:pStyle w:val="IndentedParagraph"/>
      </w:pPr>
    </w:p>
    <w:p w14:paraId="49DBCCC6" w14:textId="30F27191" w:rsidR="001F3944" w:rsidRPr="00902C0F" w:rsidRDefault="001F3944" w:rsidP="00A80C7A">
      <w:pPr>
        <w:pStyle w:val="IndentedParagraph"/>
      </w:pPr>
      <w:r w:rsidRPr="00902C0F">
        <w:lastRenderedPageBreak/>
        <w:t>Use case Diagram 2:</w:t>
      </w:r>
    </w:p>
    <w:p w14:paraId="2A1384D6" w14:textId="77777777" w:rsidR="001F3944" w:rsidRPr="00902C0F" w:rsidRDefault="001F3944" w:rsidP="00A80C7A">
      <w:pPr>
        <w:pStyle w:val="IndentedParagraph"/>
      </w:pPr>
    </w:p>
    <w:p w14:paraId="31CF56F5" w14:textId="24244BC7" w:rsidR="002E7A14" w:rsidRPr="00902C0F" w:rsidRDefault="00CA0842" w:rsidP="00A80C7A">
      <w:pPr>
        <w:pStyle w:val="IndentedParagraph"/>
      </w:pPr>
      <w:r>
        <w:pict w14:anchorId="1F375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pt;height:297pt">
            <v:imagedata r:id="rId9" o:title="usecase1_final"/>
          </v:shape>
        </w:pict>
      </w:r>
    </w:p>
    <w:p w14:paraId="51FDAAA7" w14:textId="0B88AFB3" w:rsidR="002E7A14" w:rsidRPr="00902C0F" w:rsidRDefault="002E7A14" w:rsidP="00A80C7A">
      <w:pPr>
        <w:pStyle w:val="IndentedParagraph"/>
      </w:pPr>
      <w:r w:rsidRPr="00902C0F">
        <w:t xml:space="preserve">Description: </w:t>
      </w:r>
    </w:p>
    <w:tbl>
      <w:tblPr>
        <w:tblStyle w:val="TableGrid"/>
        <w:tblW w:w="0" w:type="auto"/>
        <w:tblLook w:val="04A0" w:firstRow="1" w:lastRow="0" w:firstColumn="1" w:lastColumn="0" w:noHBand="0" w:noVBand="1"/>
      </w:tblPr>
      <w:tblGrid>
        <w:gridCol w:w="2155"/>
        <w:gridCol w:w="7195"/>
      </w:tblGrid>
      <w:tr w:rsidR="002E7A14" w:rsidRPr="00902C0F" w14:paraId="541759C6" w14:textId="77777777" w:rsidTr="002E7A14">
        <w:tc>
          <w:tcPr>
            <w:tcW w:w="2155" w:type="dxa"/>
          </w:tcPr>
          <w:p w14:paraId="5D7CEBB3"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1C6B1BD4" w14:textId="77777777" w:rsidR="002E7A14" w:rsidRPr="00902C0F" w:rsidRDefault="002E7A14" w:rsidP="00902C0F">
            <w:pPr>
              <w:spacing w:line="360" w:lineRule="auto"/>
              <w:jc w:val="both"/>
              <w:rPr>
                <w:rFonts w:cs="Times New Roman"/>
                <w:szCs w:val="24"/>
              </w:rPr>
            </w:pPr>
            <w:r w:rsidRPr="00902C0F">
              <w:rPr>
                <w:rFonts w:cs="Times New Roman"/>
                <w:szCs w:val="24"/>
              </w:rPr>
              <w:t>1</w:t>
            </w:r>
          </w:p>
        </w:tc>
      </w:tr>
      <w:tr w:rsidR="002E7A14" w:rsidRPr="00902C0F" w14:paraId="2412828A" w14:textId="77777777" w:rsidTr="002E7A14">
        <w:tc>
          <w:tcPr>
            <w:tcW w:w="2155" w:type="dxa"/>
          </w:tcPr>
          <w:p w14:paraId="1EDBDEE4"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7402A21F" w14:textId="77777777" w:rsidR="002E7A14" w:rsidRPr="00902C0F" w:rsidRDefault="002E7A14" w:rsidP="00902C0F">
            <w:pPr>
              <w:spacing w:line="360" w:lineRule="auto"/>
              <w:jc w:val="both"/>
              <w:rPr>
                <w:rFonts w:cs="Times New Roman"/>
                <w:szCs w:val="24"/>
              </w:rPr>
            </w:pPr>
            <w:r w:rsidRPr="00902C0F">
              <w:rPr>
                <w:rFonts w:cs="Times New Roman"/>
                <w:szCs w:val="24"/>
              </w:rPr>
              <w:t>User Signup</w:t>
            </w:r>
          </w:p>
        </w:tc>
      </w:tr>
      <w:tr w:rsidR="002E7A14" w:rsidRPr="00902C0F" w14:paraId="286C8964" w14:textId="77777777" w:rsidTr="002E7A14">
        <w:tc>
          <w:tcPr>
            <w:tcW w:w="2155" w:type="dxa"/>
          </w:tcPr>
          <w:p w14:paraId="7526A499" w14:textId="2CF077A1" w:rsidR="002E7A14" w:rsidRPr="00902C0F" w:rsidRDefault="00690A24" w:rsidP="00690A24">
            <w:pPr>
              <w:spacing w:line="360" w:lineRule="auto"/>
              <w:rPr>
                <w:rFonts w:cs="Times New Roman"/>
                <w:szCs w:val="24"/>
              </w:rPr>
            </w:pPr>
            <w:r>
              <w:rPr>
                <w:rFonts w:cs="Times New Roman"/>
                <w:szCs w:val="24"/>
              </w:rPr>
              <w:t xml:space="preserve">Use </w:t>
            </w:r>
            <w:r w:rsidR="002E7A14" w:rsidRPr="00902C0F">
              <w:rPr>
                <w:rFonts w:cs="Times New Roman"/>
                <w:szCs w:val="24"/>
              </w:rPr>
              <w:t>Case Description</w:t>
            </w:r>
          </w:p>
        </w:tc>
        <w:tc>
          <w:tcPr>
            <w:tcW w:w="7195" w:type="dxa"/>
          </w:tcPr>
          <w:p w14:paraId="668571D3" w14:textId="77777777" w:rsidR="002E7A14" w:rsidRPr="00902C0F" w:rsidRDefault="002E7A14" w:rsidP="00902C0F">
            <w:pPr>
              <w:spacing w:line="360" w:lineRule="auto"/>
              <w:jc w:val="both"/>
              <w:rPr>
                <w:rFonts w:cs="Times New Roman"/>
                <w:szCs w:val="24"/>
              </w:rPr>
            </w:pPr>
            <w:r w:rsidRPr="00902C0F">
              <w:rPr>
                <w:rFonts w:cs="Times New Roman"/>
                <w:szCs w:val="24"/>
              </w:rPr>
              <w:t>Sign up of a user for the first time</w:t>
            </w:r>
          </w:p>
        </w:tc>
      </w:tr>
      <w:tr w:rsidR="002E7A14" w:rsidRPr="00902C0F" w14:paraId="02F0919C" w14:textId="77777777" w:rsidTr="002E7A14">
        <w:tc>
          <w:tcPr>
            <w:tcW w:w="2155" w:type="dxa"/>
          </w:tcPr>
          <w:p w14:paraId="66DF7DB8"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26E6E51F" w14:textId="77777777" w:rsidR="002E7A14" w:rsidRPr="00902C0F" w:rsidRDefault="002E7A14" w:rsidP="00902C0F">
            <w:pPr>
              <w:spacing w:line="360" w:lineRule="auto"/>
              <w:jc w:val="both"/>
              <w:rPr>
                <w:rFonts w:cs="Times New Roman"/>
                <w:szCs w:val="24"/>
              </w:rPr>
            </w:pPr>
            <w:r w:rsidRPr="00902C0F">
              <w:rPr>
                <w:rFonts w:cs="Times New Roman"/>
                <w:szCs w:val="24"/>
              </w:rPr>
              <w:t>Advertiser, Admin</w:t>
            </w:r>
          </w:p>
        </w:tc>
      </w:tr>
      <w:tr w:rsidR="002E7A14" w:rsidRPr="00902C0F" w14:paraId="0D8F9097" w14:textId="77777777" w:rsidTr="002E7A14">
        <w:tc>
          <w:tcPr>
            <w:tcW w:w="2155" w:type="dxa"/>
          </w:tcPr>
          <w:p w14:paraId="620EBBC0"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6A45A9CA"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or Admin should have valid email id.</w:t>
            </w:r>
          </w:p>
        </w:tc>
      </w:tr>
      <w:tr w:rsidR="002E7A14" w:rsidRPr="00902C0F" w14:paraId="0C4226CD" w14:textId="77777777" w:rsidTr="002E7A14">
        <w:tc>
          <w:tcPr>
            <w:tcW w:w="2155" w:type="dxa"/>
          </w:tcPr>
          <w:p w14:paraId="57AA9B0A"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470AB296" w14:textId="77777777" w:rsidR="002E7A14" w:rsidRPr="00902C0F" w:rsidRDefault="002E7A14" w:rsidP="00902C0F">
            <w:pPr>
              <w:pStyle w:val="ListParagraph"/>
              <w:numPr>
                <w:ilvl w:val="0"/>
                <w:numId w:val="1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Advertiser or Admin enters the details that are required.</w:t>
            </w:r>
          </w:p>
          <w:p w14:paraId="00720A2D" w14:textId="77777777" w:rsidR="002E7A14" w:rsidRPr="00902C0F" w:rsidRDefault="002E7A14" w:rsidP="00902C0F">
            <w:pPr>
              <w:pStyle w:val="ListParagraph"/>
              <w:numPr>
                <w:ilvl w:val="0"/>
                <w:numId w:val="1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entered details are validated against the required format.</w:t>
            </w:r>
          </w:p>
          <w:p w14:paraId="31FD001E" w14:textId="77777777" w:rsidR="002E7A14" w:rsidRPr="00902C0F" w:rsidRDefault="002E7A14" w:rsidP="00902C0F">
            <w:pPr>
              <w:pStyle w:val="ListParagraph"/>
              <w:numPr>
                <w:ilvl w:val="0"/>
                <w:numId w:val="1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 validation of entered details is successfully done then the details are stored in the database.</w:t>
            </w:r>
          </w:p>
          <w:p w14:paraId="51FA5956" w14:textId="77777777" w:rsidR="002E7A14" w:rsidRPr="00902C0F" w:rsidRDefault="002E7A14" w:rsidP="00902C0F">
            <w:pPr>
              <w:pStyle w:val="ListParagraph"/>
              <w:numPr>
                <w:ilvl w:val="0"/>
                <w:numId w:val="1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lastRenderedPageBreak/>
              <w:t>Else Go To Step 1</w:t>
            </w:r>
          </w:p>
        </w:tc>
      </w:tr>
      <w:tr w:rsidR="002E7A14" w:rsidRPr="00902C0F" w14:paraId="2DB06922" w14:textId="77777777" w:rsidTr="002E7A14">
        <w:tc>
          <w:tcPr>
            <w:tcW w:w="2155" w:type="dxa"/>
          </w:tcPr>
          <w:p w14:paraId="60D74D81" w14:textId="77777777" w:rsidR="002E7A14" w:rsidRPr="00902C0F" w:rsidRDefault="002E7A14" w:rsidP="00902C0F">
            <w:pPr>
              <w:spacing w:line="360" w:lineRule="auto"/>
              <w:jc w:val="both"/>
              <w:rPr>
                <w:rFonts w:cs="Times New Roman"/>
                <w:szCs w:val="24"/>
              </w:rPr>
            </w:pPr>
            <w:r w:rsidRPr="00902C0F">
              <w:rPr>
                <w:rFonts w:cs="Times New Roman"/>
                <w:szCs w:val="24"/>
              </w:rPr>
              <w:lastRenderedPageBreak/>
              <w:t>Post-Conditions</w:t>
            </w:r>
          </w:p>
        </w:tc>
        <w:tc>
          <w:tcPr>
            <w:tcW w:w="7195" w:type="dxa"/>
          </w:tcPr>
          <w:p w14:paraId="3EC52F32" w14:textId="77777777" w:rsidR="002E7A14" w:rsidRPr="00902C0F" w:rsidRDefault="002E7A14" w:rsidP="00902C0F">
            <w:pPr>
              <w:spacing w:line="360" w:lineRule="auto"/>
              <w:jc w:val="both"/>
              <w:rPr>
                <w:rFonts w:cs="Times New Roman"/>
                <w:szCs w:val="24"/>
              </w:rPr>
            </w:pPr>
            <w:r w:rsidRPr="00902C0F">
              <w:rPr>
                <w:rFonts w:cs="Times New Roman"/>
                <w:szCs w:val="24"/>
              </w:rPr>
              <w:t>Advertiser or Admin details should be successfully stored in database.</w:t>
            </w:r>
          </w:p>
        </w:tc>
      </w:tr>
    </w:tbl>
    <w:p w14:paraId="3B54094A"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3BF33431" w14:textId="77777777" w:rsidTr="002E7A14">
        <w:tc>
          <w:tcPr>
            <w:tcW w:w="2155" w:type="dxa"/>
          </w:tcPr>
          <w:p w14:paraId="21F5386C"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57824739" w14:textId="77777777" w:rsidR="002E7A14" w:rsidRPr="00902C0F" w:rsidRDefault="002E7A14" w:rsidP="00902C0F">
            <w:pPr>
              <w:spacing w:line="360" w:lineRule="auto"/>
              <w:jc w:val="both"/>
              <w:rPr>
                <w:rFonts w:cs="Times New Roman"/>
                <w:szCs w:val="24"/>
              </w:rPr>
            </w:pPr>
            <w:r w:rsidRPr="00902C0F">
              <w:rPr>
                <w:rFonts w:cs="Times New Roman"/>
                <w:szCs w:val="24"/>
              </w:rPr>
              <w:t>2</w:t>
            </w:r>
          </w:p>
        </w:tc>
      </w:tr>
      <w:tr w:rsidR="002E7A14" w:rsidRPr="00902C0F" w14:paraId="0BF1F5FC" w14:textId="77777777" w:rsidTr="002E7A14">
        <w:tc>
          <w:tcPr>
            <w:tcW w:w="2155" w:type="dxa"/>
          </w:tcPr>
          <w:p w14:paraId="7C261782"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5C60E304" w14:textId="77777777" w:rsidR="002E7A14" w:rsidRPr="00902C0F" w:rsidRDefault="002E7A14" w:rsidP="00902C0F">
            <w:pPr>
              <w:spacing w:line="360" w:lineRule="auto"/>
              <w:jc w:val="both"/>
              <w:rPr>
                <w:rFonts w:cs="Times New Roman"/>
                <w:szCs w:val="24"/>
              </w:rPr>
            </w:pPr>
            <w:r w:rsidRPr="00902C0F">
              <w:rPr>
                <w:rFonts w:cs="Times New Roman"/>
                <w:szCs w:val="24"/>
              </w:rPr>
              <w:t>User Sign In</w:t>
            </w:r>
          </w:p>
        </w:tc>
      </w:tr>
      <w:tr w:rsidR="002E7A14" w:rsidRPr="00902C0F" w14:paraId="334346B3" w14:textId="77777777" w:rsidTr="002E7A14">
        <w:tc>
          <w:tcPr>
            <w:tcW w:w="2155" w:type="dxa"/>
          </w:tcPr>
          <w:p w14:paraId="5C767CBE" w14:textId="77777777" w:rsidR="002E7A14" w:rsidRPr="00902C0F" w:rsidRDefault="002E7A14" w:rsidP="00690A24">
            <w:pPr>
              <w:spacing w:line="360" w:lineRule="auto"/>
              <w:rPr>
                <w:rFonts w:cs="Times New Roman"/>
                <w:szCs w:val="24"/>
              </w:rPr>
            </w:pPr>
            <w:r w:rsidRPr="00902C0F">
              <w:rPr>
                <w:rFonts w:cs="Times New Roman"/>
                <w:szCs w:val="24"/>
              </w:rPr>
              <w:t>Use Case Description</w:t>
            </w:r>
          </w:p>
        </w:tc>
        <w:tc>
          <w:tcPr>
            <w:tcW w:w="7195" w:type="dxa"/>
          </w:tcPr>
          <w:p w14:paraId="489C67B4" w14:textId="77777777" w:rsidR="002E7A14" w:rsidRPr="00902C0F" w:rsidRDefault="002E7A14" w:rsidP="00902C0F">
            <w:pPr>
              <w:spacing w:line="360" w:lineRule="auto"/>
              <w:jc w:val="both"/>
              <w:rPr>
                <w:rFonts w:cs="Times New Roman"/>
                <w:szCs w:val="24"/>
              </w:rPr>
            </w:pPr>
            <w:r w:rsidRPr="00902C0F">
              <w:rPr>
                <w:rFonts w:cs="Times New Roman"/>
                <w:szCs w:val="24"/>
              </w:rPr>
              <w:t>The user signing in to the system</w:t>
            </w:r>
          </w:p>
        </w:tc>
      </w:tr>
      <w:tr w:rsidR="002E7A14" w:rsidRPr="00902C0F" w14:paraId="626BF1AA" w14:textId="77777777" w:rsidTr="002E7A14">
        <w:tc>
          <w:tcPr>
            <w:tcW w:w="2155" w:type="dxa"/>
          </w:tcPr>
          <w:p w14:paraId="36FC007E"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7CABB5D7" w14:textId="77777777" w:rsidR="002E7A14" w:rsidRPr="00902C0F" w:rsidRDefault="002E7A14" w:rsidP="00902C0F">
            <w:pPr>
              <w:spacing w:line="360" w:lineRule="auto"/>
              <w:jc w:val="both"/>
              <w:rPr>
                <w:rFonts w:cs="Times New Roman"/>
                <w:szCs w:val="24"/>
              </w:rPr>
            </w:pPr>
            <w:r w:rsidRPr="00902C0F">
              <w:rPr>
                <w:rFonts w:cs="Times New Roman"/>
                <w:szCs w:val="24"/>
              </w:rPr>
              <w:t>Advertiser, Admin</w:t>
            </w:r>
          </w:p>
        </w:tc>
      </w:tr>
      <w:tr w:rsidR="002E7A14" w:rsidRPr="00902C0F" w14:paraId="6B0A4759" w14:textId="77777777" w:rsidTr="002E7A14">
        <w:tc>
          <w:tcPr>
            <w:tcW w:w="2155" w:type="dxa"/>
          </w:tcPr>
          <w:p w14:paraId="6222EAA3"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70904DEC"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should Sign up.</w:t>
            </w:r>
          </w:p>
        </w:tc>
      </w:tr>
      <w:tr w:rsidR="002E7A14" w:rsidRPr="00902C0F" w14:paraId="1BE0539E" w14:textId="77777777" w:rsidTr="002E7A14">
        <w:tc>
          <w:tcPr>
            <w:tcW w:w="2155" w:type="dxa"/>
          </w:tcPr>
          <w:p w14:paraId="046021D7"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76FED5FF" w14:textId="77777777" w:rsidR="002E7A14" w:rsidRPr="00902C0F" w:rsidRDefault="002E7A14" w:rsidP="00902C0F">
            <w:pPr>
              <w:pStyle w:val="ListParagraph"/>
              <w:numPr>
                <w:ilvl w:val="0"/>
                <w:numId w:val="17"/>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Advertiser or Admin enters the email id and password.</w:t>
            </w:r>
          </w:p>
          <w:p w14:paraId="29648DE0" w14:textId="77777777" w:rsidR="002E7A14" w:rsidRPr="00902C0F" w:rsidRDefault="002E7A14" w:rsidP="00902C0F">
            <w:pPr>
              <w:pStyle w:val="ListParagraph"/>
              <w:numPr>
                <w:ilvl w:val="0"/>
                <w:numId w:val="17"/>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entered details are validated against the details that are already stored in database.</w:t>
            </w:r>
          </w:p>
          <w:p w14:paraId="11A39621" w14:textId="77777777" w:rsidR="002E7A14" w:rsidRPr="00902C0F" w:rsidRDefault="002E7A14" w:rsidP="00902C0F">
            <w:pPr>
              <w:pStyle w:val="ListParagraph"/>
              <w:numPr>
                <w:ilvl w:val="0"/>
                <w:numId w:val="17"/>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 validation of entered details is successfully done then the advertiser is redirected into home page of the system.</w:t>
            </w:r>
          </w:p>
          <w:p w14:paraId="4BC33BF7" w14:textId="77777777" w:rsidR="002E7A14" w:rsidRPr="00902C0F" w:rsidRDefault="002E7A14" w:rsidP="00902C0F">
            <w:pPr>
              <w:pStyle w:val="ListParagraph"/>
              <w:numPr>
                <w:ilvl w:val="0"/>
                <w:numId w:val="17"/>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Else Go To Step 1</w:t>
            </w:r>
          </w:p>
        </w:tc>
      </w:tr>
      <w:tr w:rsidR="002E7A14" w:rsidRPr="00902C0F" w14:paraId="47BC3D83" w14:textId="77777777" w:rsidTr="002E7A14">
        <w:tc>
          <w:tcPr>
            <w:tcW w:w="2155" w:type="dxa"/>
          </w:tcPr>
          <w:p w14:paraId="07F4828F"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4A41573B" w14:textId="77777777" w:rsidR="002E7A14" w:rsidRPr="00902C0F" w:rsidRDefault="002E7A14" w:rsidP="00902C0F">
            <w:pPr>
              <w:spacing w:line="360" w:lineRule="auto"/>
              <w:jc w:val="both"/>
              <w:rPr>
                <w:rFonts w:cs="Times New Roman"/>
                <w:szCs w:val="24"/>
              </w:rPr>
            </w:pPr>
            <w:r w:rsidRPr="00902C0F">
              <w:rPr>
                <w:rFonts w:cs="Times New Roman"/>
                <w:szCs w:val="24"/>
              </w:rPr>
              <w:t>Advertiser or Admin should successfully enter homepage of system.</w:t>
            </w:r>
          </w:p>
        </w:tc>
      </w:tr>
    </w:tbl>
    <w:p w14:paraId="7469B105"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5C9B3C65" w14:textId="77777777" w:rsidTr="002E7A14">
        <w:tc>
          <w:tcPr>
            <w:tcW w:w="2155" w:type="dxa"/>
          </w:tcPr>
          <w:p w14:paraId="15B90228"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75947D63" w14:textId="77777777" w:rsidR="002E7A14" w:rsidRPr="00902C0F" w:rsidRDefault="002E7A14" w:rsidP="00902C0F">
            <w:pPr>
              <w:spacing w:line="360" w:lineRule="auto"/>
              <w:jc w:val="both"/>
              <w:rPr>
                <w:rFonts w:cs="Times New Roman"/>
                <w:szCs w:val="24"/>
              </w:rPr>
            </w:pPr>
            <w:r w:rsidRPr="00902C0F">
              <w:rPr>
                <w:rFonts w:cs="Times New Roman"/>
                <w:szCs w:val="24"/>
              </w:rPr>
              <w:t>3</w:t>
            </w:r>
          </w:p>
        </w:tc>
      </w:tr>
      <w:tr w:rsidR="002E7A14" w:rsidRPr="00902C0F" w14:paraId="65854BB8" w14:textId="77777777" w:rsidTr="002E7A14">
        <w:tc>
          <w:tcPr>
            <w:tcW w:w="2155" w:type="dxa"/>
          </w:tcPr>
          <w:p w14:paraId="4A68CB3A"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3149566C" w14:textId="77777777" w:rsidR="002E7A14" w:rsidRPr="00902C0F" w:rsidRDefault="002E7A14" w:rsidP="00902C0F">
            <w:pPr>
              <w:spacing w:line="360" w:lineRule="auto"/>
              <w:jc w:val="both"/>
              <w:rPr>
                <w:rFonts w:cs="Times New Roman"/>
                <w:szCs w:val="24"/>
              </w:rPr>
            </w:pPr>
            <w:r w:rsidRPr="00902C0F">
              <w:rPr>
                <w:rFonts w:cs="Times New Roman"/>
                <w:szCs w:val="24"/>
              </w:rPr>
              <w:t>Create Business Profile</w:t>
            </w:r>
          </w:p>
        </w:tc>
      </w:tr>
      <w:tr w:rsidR="002E7A14" w:rsidRPr="00902C0F" w14:paraId="3672E38B" w14:textId="77777777" w:rsidTr="002E7A14">
        <w:tc>
          <w:tcPr>
            <w:tcW w:w="2155" w:type="dxa"/>
          </w:tcPr>
          <w:p w14:paraId="45B6AD8E" w14:textId="77777777" w:rsidR="002E7A14" w:rsidRPr="00902C0F" w:rsidRDefault="002E7A14" w:rsidP="00690A24">
            <w:pPr>
              <w:spacing w:line="360" w:lineRule="auto"/>
              <w:rPr>
                <w:rFonts w:cs="Times New Roman"/>
                <w:szCs w:val="24"/>
              </w:rPr>
            </w:pPr>
            <w:r w:rsidRPr="00902C0F">
              <w:rPr>
                <w:rFonts w:cs="Times New Roman"/>
                <w:szCs w:val="24"/>
              </w:rPr>
              <w:t>Use Case Description</w:t>
            </w:r>
          </w:p>
        </w:tc>
        <w:tc>
          <w:tcPr>
            <w:tcW w:w="7195" w:type="dxa"/>
          </w:tcPr>
          <w:p w14:paraId="0C2D0704" w14:textId="77777777" w:rsidR="002E7A14" w:rsidRPr="00902C0F" w:rsidRDefault="002E7A14" w:rsidP="00902C0F">
            <w:pPr>
              <w:spacing w:line="360" w:lineRule="auto"/>
              <w:jc w:val="both"/>
              <w:rPr>
                <w:rFonts w:cs="Times New Roman"/>
                <w:szCs w:val="24"/>
              </w:rPr>
            </w:pPr>
            <w:r w:rsidRPr="00902C0F">
              <w:rPr>
                <w:rFonts w:cs="Times New Roman"/>
                <w:szCs w:val="24"/>
              </w:rPr>
              <w:t>Creating Business Profile for User</w:t>
            </w:r>
          </w:p>
        </w:tc>
      </w:tr>
      <w:tr w:rsidR="002E7A14" w:rsidRPr="00902C0F" w14:paraId="3F7BF2AD" w14:textId="77777777" w:rsidTr="002E7A14">
        <w:tc>
          <w:tcPr>
            <w:tcW w:w="2155" w:type="dxa"/>
          </w:tcPr>
          <w:p w14:paraId="70902316"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649EE9CB" w14:textId="77777777" w:rsidR="002E7A14" w:rsidRPr="00902C0F" w:rsidRDefault="002E7A14" w:rsidP="00902C0F">
            <w:pPr>
              <w:spacing w:line="360" w:lineRule="auto"/>
              <w:jc w:val="both"/>
              <w:rPr>
                <w:rFonts w:cs="Times New Roman"/>
                <w:szCs w:val="24"/>
              </w:rPr>
            </w:pPr>
            <w:r w:rsidRPr="00902C0F">
              <w:rPr>
                <w:rFonts w:cs="Times New Roman"/>
                <w:szCs w:val="24"/>
              </w:rPr>
              <w:t>Advertiser</w:t>
            </w:r>
          </w:p>
        </w:tc>
      </w:tr>
      <w:tr w:rsidR="002E7A14" w:rsidRPr="00902C0F" w14:paraId="28B1D66E" w14:textId="77777777" w:rsidTr="002E7A14">
        <w:tc>
          <w:tcPr>
            <w:tcW w:w="2155" w:type="dxa"/>
          </w:tcPr>
          <w:p w14:paraId="1119C033"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23EF26D7"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should have logged in to create business profile.</w:t>
            </w:r>
          </w:p>
        </w:tc>
      </w:tr>
      <w:tr w:rsidR="002E7A14" w:rsidRPr="00902C0F" w14:paraId="4C953343" w14:textId="77777777" w:rsidTr="002E7A14">
        <w:tc>
          <w:tcPr>
            <w:tcW w:w="2155" w:type="dxa"/>
          </w:tcPr>
          <w:p w14:paraId="497C0903"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367283C5" w14:textId="77777777" w:rsidR="002E7A14" w:rsidRPr="00902C0F" w:rsidRDefault="002E7A14" w:rsidP="00902C0F">
            <w:pPr>
              <w:pStyle w:val="ListParagraph"/>
              <w:numPr>
                <w:ilvl w:val="0"/>
                <w:numId w:val="18"/>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Advertiser enters the business profile details that are required.</w:t>
            </w:r>
          </w:p>
          <w:p w14:paraId="6235E193" w14:textId="77777777" w:rsidR="002E7A14" w:rsidRPr="00902C0F" w:rsidRDefault="002E7A14" w:rsidP="00902C0F">
            <w:pPr>
              <w:pStyle w:val="ListParagraph"/>
              <w:numPr>
                <w:ilvl w:val="0"/>
                <w:numId w:val="18"/>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entered details are validated against the required format.</w:t>
            </w:r>
          </w:p>
          <w:p w14:paraId="481BA968" w14:textId="77777777" w:rsidR="002E7A14" w:rsidRPr="00902C0F" w:rsidRDefault="002E7A14" w:rsidP="00902C0F">
            <w:pPr>
              <w:pStyle w:val="ListParagraph"/>
              <w:numPr>
                <w:ilvl w:val="0"/>
                <w:numId w:val="18"/>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 validation of entered details is successfully done then the details are stored in the database.</w:t>
            </w:r>
          </w:p>
          <w:p w14:paraId="683ECEEC" w14:textId="77777777" w:rsidR="002E7A14" w:rsidRPr="00902C0F" w:rsidRDefault="002E7A14" w:rsidP="00902C0F">
            <w:pPr>
              <w:pStyle w:val="ListParagraph"/>
              <w:numPr>
                <w:ilvl w:val="0"/>
                <w:numId w:val="18"/>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Else Go To Step 1</w:t>
            </w:r>
          </w:p>
        </w:tc>
      </w:tr>
      <w:tr w:rsidR="002E7A14" w:rsidRPr="00902C0F" w14:paraId="56CBED76" w14:textId="77777777" w:rsidTr="002E7A14">
        <w:tc>
          <w:tcPr>
            <w:tcW w:w="2155" w:type="dxa"/>
          </w:tcPr>
          <w:p w14:paraId="12DC7107"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2DE8CB4C" w14:textId="77777777" w:rsidR="002E7A14" w:rsidRPr="00902C0F" w:rsidRDefault="002E7A14" w:rsidP="00902C0F">
            <w:pPr>
              <w:spacing w:line="360" w:lineRule="auto"/>
              <w:jc w:val="both"/>
              <w:rPr>
                <w:rFonts w:cs="Times New Roman"/>
                <w:szCs w:val="24"/>
              </w:rPr>
            </w:pPr>
            <w:r w:rsidRPr="00902C0F">
              <w:rPr>
                <w:rFonts w:cs="Times New Roman"/>
                <w:szCs w:val="24"/>
              </w:rPr>
              <w:t>The business profile details of Advertiser should be successfully stored in database.</w:t>
            </w:r>
          </w:p>
        </w:tc>
      </w:tr>
      <w:tr w:rsidR="002E7A14" w:rsidRPr="00902C0F" w14:paraId="488D594B" w14:textId="77777777" w:rsidTr="002E7A14">
        <w:tc>
          <w:tcPr>
            <w:tcW w:w="2155" w:type="dxa"/>
          </w:tcPr>
          <w:p w14:paraId="6861B350" w14:textId="77777777" w:rsidR="002E7A14" w:rsidRPr="00902C0F" w:rsidRDefault="002E7A14" w:rsidP="00902C0F">
            <w:pPr>
              <w:spacing w:line="360" w:lineRule="auto"/>
              <w:jc w:val="both"/>
              <w:rPr>
                <w:rFonts w:cs="Times New Roman"/>
                <w:szCs w:val="24"/>
              </w:rPr>
            </w:pPr>
            <w:r w:rsidRPr="00902C0F">
              <w:rPr>
                <w:rFonts w:cs="Times New Roman"/>
                <w:szCs w:val="24"/>
              </w:rPr>
              <w:lastRenderedPageBreak/>
              <w:t>Use Case ID</w:t>
            </w:r>
          </w:p>
        </w:tc>
        <w:tc>
          <w:tcPr>
            <w:tcW w:w="7195" w:type="dxa"/>
          </w:tcPr>
          <w:p w14:paraId="0728F00A" w14:textId="77777777" w:rsidR="002E7A14" w:rsidRPr="00902C0F" w:rsidRDefault="002E7A14" w:rsidP="00902C0F">
            <w:pPr>
              <w:spacing w:line="360" w:lineRule="auto"/>
              <w:jc w:val="both"/>
              <w:rPr>
                <w:rFonts w:cs="Times New Roman"/>
                <w:szCs w:val="24"/>
              </w:rPr>
            </w:pPr>
            <w:r w:rsidRPr="00902C0F">
              <w:rPr>
                <w:rFonts w:cs="Times New Roman"/>
                <w:szCs w:val="24"/>
              </w:rPr>
              <w:t>4</w:t>
            </w:r>
          </w:p>
        </w:tc>
      </w:tr>
      <w:tr w:rsidR="002E7A14" w:rsidRPr="00902C0F" w14:paraId="066500BD" w14:textId="77777777" w:rsidTr="002E7A14">
        <w:tc>
          <w:tcPr>
            <w:tcW w:w="2155" w:type="dxa"/>
          </w:tcPr>
          <w:p w14:paraId="71A76BC8"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3EDEDA2F" w14:textId="77777777" w:rsidR="002E7A14" w:rsidRPr="00902C0F" w:rsidRDefault="002E7A14" w:rsidP="00902C0F">
            <w:pPr>
              <w:spacing w:line="360" w:lineRule="auto"/>
              <w:jc w:val="both"/>
              <w:rPr>
                <w:rFonts w:cs="Times New Roman"/>
                <w:szCs w:val="24"/>
              </w:rPr>
            </w:pPr>
            <w:r w:rsidRPr="00902C0F">
              <w:rPr>
                <w:rFonts w:cs="Times New Roman"/>
                <w:szCs w:val="24"/>
              </w:rPr>
              <w:t>Provide Creative/Ad details</w:t>
            </w:r>
          </w:p>
        </w:tc>
      </w:tr>
      <w:tr w:rsidR="002E7A14" w:rsidRPr="00902C0F" w14:paraId="7AAEC239" w14:textId="77777777" w:rsidTr="002E7A14">
        <w:tc>
          <w:tcPr>
            <w:tcW w:w="2155" w:type="dxa"/>
          </w:tcPr>
          <w:p w14:paraId="6BDA06F5" w14:textId="77777777" w:rsidR="002E7A14" w:rsidRPr="00902C0F" w:rsidRDefault="002E7A14" w:rsidP="00690A24">
            <w:pPr>
              <w:spacing w:line="360" w:lineRule="auto"/>
              <w:rPr>
                <w:rFonts w:cs="Times New Roman"/>
                <w:szCs w:val="24"/>
              </w:rPr>
            </w:pPr>
            <w:r w:rsidRPr="00902C0F">
              <w:rPr>
                <w:rFonts w:cs="Times New Roman"/>
                <w:szCs w:val="24"/>
              </w:rPr>
              <w:t>Use Case Description</w:t>
            </w:r>
          </w:p>
        </w:tc>
        <w:tc>
          <w:tcPr>
            <w:tcW w:w="7195" w:type="dxa"/>
          </w:tcPr>
          <w:p w14:paraId="2649DCF7" w14:textId="77777777" w:rsidR="002E7A14" w:rsidRPr="00902C0F" w:rsidRDefault="002E7A14" w:rsidP="00902C0F">
            <w:pPr>
              <w:spacing w:line="360" w:lineRule="auto"/>
              <w:jc w:val="both"/>
              <w:rPr>
                <w:rFonts w:cs="Times New Roman"/>
                <w:szCs w:val="24"/>
              </w:rPr>
            </w:pPr>
            <w:r w:rsidRPr="00902C0F">
              <w:rPr>
                <w:rFonts w:cs="Times New Roman"/>
                <w:szCs w:val="24"/>
              </w:rPr>
              <w:t>The details of creatives or ads should be provided</w:t>
            </w:r>
          </w:p>
        </w:tc>
      </w:tr>
      <w:tr w:rsidR="002E7A14" w:rsidRPr="00902C0F" w14:paraId="01308796" w14:textId="77777777" w:rsidTr="002E7A14">
        <w:tc>
          <w:tcPr>
            <w:tcW w:w="2155" w:type="dxa"/>
          </w:tcPr>
          <w:p w14:paraId="1D5E0463"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3ADB1139" w14:textId="77777777" w:rsidR="002E7A14" w:rsidRPr="00902C0F" w:rsidRDefault="002E7A14" w:rsidP="00902C0F">
            <w:pPr>
              <w:spacing w:line="360" w:lineRule="auto"/>
              <w:jc w:val="both"/>
              <w:rPr>
                <w:rFonts w:cs="Times New Roman"/>
                <w:szCs w:val="24"/>
              </w:rPr>
            </w:pPr>
            <w:r w:rsidRPr="00902C0F">
              <w:rPr>
                <w:rFonts w:cs="Times New Roman"/>
                <w:szCs w:val="24"/>
              </w:rPr>
              <w:t>Advertiser</w:t>
            </w:r>
          </w:p>
        </w:tc>
      </w:tr>
      <w:tr w:rsidR="002E7A14" w:rsidRPr="00902C0F" w14:paraId="1D93D3D5" w14:textId="77777777" w:rsidTr="002E7A14">
        <w:tc>
          <w:tcPr>
            <w:tcW w:w="2155" w:type="dxa"/>
          </w:tcPr>
          <w:p w14:paraId="3DCE2ABB"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294A2C57"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should be logged in to provide details about creatives</w:t>
            </w:r>
          </w:p>
        </w:tc>
      </w:tr>
      <w:tr w:rsidR="002E7A14" w:rsidRPr="00902C0F" w14:paraId="1D7A2271" w14:textId="77777777" w:rsidTr="002E7A14">
        <w:tc>
          <w:tcPr>
            <w:tcW w:w="2155" w:type="dxa"/>
          </w:tcPr>
          <w:p w14:paraId="4B325E22"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66520A54" w14:textId="77777777" w:rsidR="002E7A14" w:rsidRPr="00902C0F" w:rsidRDefault="002E7A14" w:rsidP="00902C0F">
            <w:pPr>
              <w:pStyle w:val="ListParagraph"/>
              <w:numPr>
                <w:ilvl w:val="0"/>
                <w:numId w:val="19"/>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 xml:space="preserve">Advertiser enters the details about the creatives that are required like adSize, media_type etc… </w:t>
            </w:r>
          </w:p>
          <w:p w14:paraId="74631965" w14:textId="77777777" w:rsidR="002E7A14" w:rsidRPr="00902C0F" w:rsidRDefault="002E7A14" w:rsidP="00902C0F">
            <w:pPr>
              <w:pStyle w:val="ListParagraph"/>
              <w:numPr>
                <w:ilvl w:val="0"/>
                <w:numId w:val="19"/>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entered details are validated against the required format.</w:t>
            </w:r>
          </w:p>
          <w:p w14:paraId="18D23294" w14:textId="77777777" w:rsidR="002E7A14" w:rsidRPr="00902C0F" w:rsidRDefault="002E7A14" w:rsidP="00902C0F">
            <w:pPr>
              <w:pStyle w:val="ListParagraph"/>
              <w:numPr>
                <w:ilvl w:val="0"/>
                <w:numId w:val="19"/>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 validation of entered details is successfully done then the details are stored in the database.</w:t>
            </w:r>
          </w:p>
          <w:p w14:paraId="52EB070B" w14:textId="77777777" w:rsidR="002E7A14" w:rsidRPr="00902C0F" w:rsidRDefault="002E7A14" w:rsidP="00902C0F">
            <w:pPr>
              <w:pStyle w:val="ListParagraph"/>
              <w:numPr>
                <w:ilvl w:val="0"/>
                <w:numId w:val="19"/>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Else Go To Step 1</w:t>
            </w:r>
          </w:p>
        </w:tc>
      </w:tr>
      <w:tr w:rsidR="002E7A14" w:rsidRPr="00902C0F" w14:paraId="474F51A7" w14:textId="77777777" w:rsidTr="002E7A14">
        <w:tc>
          <w:tcPr>
            <w:tcW w:w="2155" w:type="dxa"/>
          </w:tcPr>
          <w:p w14:paraId="7187FCAC"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08F55876" w14:textId="77777777" w:rsidR="002E7A14" w:rsidRPr="00902C0F" w:rsidRDefault="002E7A14" w:rsidP="00902C0F">
            <w:pPr>
              <w:spacing w:line="360" w:lineRule="auto"/>
              <w:jc w:val="both"/>
              <w:rPr>
                <w:rFonts w:cs="Times New Roman"/>
                <w:szCs w:val="24"/>
              </w:rPr>
            </w:pPr>
            <w:r w:rsidRPr="00902C0F">
              <w:rPr>
                <w:rFonts w:cs="Times New Roman"/>
                <w:szCs w:val="24"/>
              </w:rPr>
              <w:t>The provided creative details should be successfully stored in database.</w:t>
            </w:r>
          </w:p>
        </w:tc>
      </w:tr>
    </w:tbl>
    <w:p w14:paraId="514267CC"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664B4912" w14:textId="77777777" w:rsidTr="002E7A14">
        <w:tc>
          <w:tcPr>
            <w:tcW w:w="2155" w:type="dxa"/>
          </w:tcPr>
          <w:p w14:paraId="7B94E1BC"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19A4E754" w14:textId="77777777" w:rsidR="002E7A14" w:rsidRPr="00902C0F" w:rsidRDefault="002E7A14" w:rsidP="00902C0F">
            <w:pPr>
              <w:spacing w:line="360" w:lineRule="auto"/>
              <w:jc w:val="both"/>
              <w:rPr>
                <w:rFonts w:cs="Times New Roman"/>
                <w:szCs w:val="24"/>
              </w:rPr>
            </w:pPr>
            <w:r w:rsidRPr="00902C0F">
              <w:rPr>
                <w:rFonts w:cs="Times New Roman"/>
                <w:szCs w:val="24"/>
              </w:rPr>
              <w:t>5</w:t>
            </w:r>
          </w:p>
        </w:tc>
      </w:tr>
      <w:tr w:rsidR="002E7A14" w:rsidRPr="00902C0F" w14:paraId="2049AAFB" w14:textId="77777777" w:rsidTr="002E7A14">
        <w:tc>
          <w:tcPr>
            <w:tcW w:w="2155" w:type="dxa"/>
          </w:tcPr>
          <w:p w14:paraId="713F2349"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1E398901" w14:textId="77777777" w:rsidR="002E7A14" w:rsidRPr="00902C0F" w:rsidRDefault="002E7A14" w:rsidP="00902C0F">
            <w:pPr>
              <w:spacing w:line="360" w:lineRule="auto"/>
              <w:jc w:val="both"/>
              <w:rPr>
                <w:rFonts w:cs="Times New Roman"/>
                <w:szCs w:val="24"/>
              </w:rPr>
            </w:pPr>
            <w:r w:rsidRPr="00902C0F">
              <w:rPr>
                <w:rFonts w:cs="Times New Roman"/>
                <w:szCs w:val="24"/>
              </w:rPr>
              <w:t>View Suggestions</w:t>
            </w:r>
          </w:p>
        </w:tc>
      </w:tr>
      <w:tr w:rsidR="002E7A14" w:rsidRPr="00902C0F" w14:paraId="11350EA7" w14:textId="77777777" w:rsidTr="002E7A14">
        <w:tc>
          <w:tcPr>
            <w:tcW w:w="2155" w:type="dxa"/>
          </w:tcPr>
          <w:p w14:paraId="45311AD4" w14:textId="77777777" w:rsidR="002E7A14" w:rsidRPr="00902C0F" w:rsidRDefault="002E7A14" w:rsidP="00690A24">
            <w:pPr>
              <w:spacing w:line="360" w:lineRule="auto"/>
              <w:rPr>
                <w:rFonts w:cs="Times New Roman"/>
                <w:szCs w:val="24"/>
              </w:rPr>
            </w:pPr>
            <w:r w:rsidRPr="00902C0F">
              <w:rPr>
                <w:rFonts w:cs="Times New Roman"/>
                <w:szCs w:val="24"/>
              </w:rPr>
              <w:t>Use Case Description</w:t>
            </w:r>
          </w:p>
        </w:tc>
        <w:tc>
          <w:tcPr>
            <w:tcW w:w="7195" w:type="dxa"/>
          </w:tcPr>
          <w:p w14:paraId="07DF00F9"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views the suggestions provided by the system about creatives.</w:t>
            </w:r>
          </w:p>
        </w:tc>
      </w:tr>
      <w:tr w:rsidR="002E7A14" w:rsidRPr="00902C0F" w14:paraId="60E6D443" w14:textId="77777777" w:rsidTr="002E7A14">
        <w:tc>
          <w:tcPr>
            <w:tcW w:w="2155" w:type="dxa"/>
          </w:tcPr>
          <w:p w14:paraId="3B7FC701"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30023CE4" w14:textId="77777777" w:rsidR="002E7A14" w:rsidRPr="00902C0F" w:rsidRDefault="002E7A14" w:rsidP="00902C0F">
            <w:pPr>
              <w:spacing w:line="360" w:lineRule="auto"/>
              <w:jc w:val="both"/>
              <w:rPr>
                <w:rFonts w:cs="Times New Roman"/>
                <w:szCs w:val="24"/>
              </w:rPr>
            </w:pPr>
            <w:r w:rsidRPr="00902C0F">
              <w:rPr>
                <w:rFonts w:cs="Times New Roman"/>
                <w:szCs w:val="24"/>
              </w:rPr>
              <w:t>Advertiser</w:t>
            </w:r>
          </w:p>
        </w:tc>
      </w:tr>
      <w:tr w:rsidR="002E7A14" w:rsidRPr="00902C0F" w14:paraId="2CF4F0AD" w14:textId="77777777" w:rsidTr="002E7A14">
        <w:tc>
          <w:tcPr>
            <w:tcW w:w="2155" w:type="dxa"/>
          </w:tcPr>
          <w:p w14:paraId="1269FB97"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06E57CE4"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should be logged in and should have provided details about creatives.</w:t>
            </w:r>
          </w:p>
        </w:tc>
      </w:tr>
      <w:tr w:rsidR="002E7A14" w:rsidRPr="00902C0F" w14:paraId="4E8716FE" w14:textId="77777777" w:rsidTr="002E7A14">
        <w:tc>
          <w:tcPr>
            <w:tcW w:w="2155" w:type="dxa"/>
          </w:tcPr>
          <w:p w14:paraId="4BC1D904"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66AF42D2" w14:textId="77777777" w:rsidR="002E7A14" w:rsidRPr="00902C0F" w:rsidRDefault="002E7A14" w:rsidP="00902C0F">
            <w:pPr>
              <w:pStyle w:val="ListParagraph"/>
              <w:numPr>
                <w:ilvl w:val="0"/>
                <w:numId w:val="20"/>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system takes the details of creative.</w:t>
            </w:r>
          </w:p>
          <w:p w14:paraId="6CA3605B" w14:textId="77777777" w:rsidR="002E7A14" w:rsidRPr="00902C0F" w:rsidRDefault="002E7A14" w:rsidP="00902C0F">
            <w:pPr>
              <w:pStyle w:val="ListParagraph"/>
              <w:numPr>
                <w:ilvl w:val="0"/>
                <w:numId w:val="20"/>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It searches the database table for suggestions about creative.</w:t>
            </w:r>
          </w:p>
          <w:p w14:paraId="52B47CBE" w14:textId="77777777" w:rsidR="002E7A14" w:rsidRPr="00902C0F" w:rsidRDefault="002E7A14" w:rsidP="00902C0F">
            <w:pPr>
              <w:pStyle w:val="ListParagraph"/>
              <w:numPr>
                <w:ilvl w:val="0"/>
                <w:numId w:val="20"/>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there are any suggestions then those are returned to advertiser.</w:t>
            </w:r>
          </w:p>
          <w:p w14:paraId="71225E43" w14:textId="77777777" w:rsidR="002E7A14" w:rsidRPr="00902C0F" w:rsidRDefault="002E7A14" w:rsidP="00902C0F">
            <w:pPr>
              <w:pStyle w:val="ListParagraph"/>
              <w:numPr>
                <w:ilvl w:val="0"/>
                <w:numId w:val="20"/>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Else No suggestions are provided.</w:t>
            </w:r>
          </w:p>
        </w:tc>
      </w:tr>
      <w:tr w:rsidR="002E7A14" w:rsidRPr="00902C0F" w14:paraId="7B34C4F3" w14:textId="77777777" w:rsidTr="002E7A14">
        <w:tc>
          <w:tcPr>
            <w:tcW w:w="2155" w:type="dxa"/>
          </w:tcPr>
          <w:p w14:paraId="2F89E26B"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57BFFC09" w14:textId="77777777" w:rsidR="002E7A14" w:rsidRPr="00902C0F" w:rsidRDefault="002E7A14" w:rsidP="00902C0F">
            <w:pPr>
              <w:spacing w:line="360" w:lineRule="auto"/>
              <w:jc w:val="both"/>
              <w:rPr>
                <w:rFonts w:cs="Times New Roman"/>
                <w:szCs w:val="24"/>
              </w:rPr>
            </w:pPr>
            <w:r w:rsidRPr="00902C0F">
              <w:rPr>
                <w:rFonts w:cs="Times New Roman"/>
                <w:szCs w:val="24"/>
              </w:rPr>
              <w:t>The suggestions about creative should be returned to Advertiser.</w:t>
            </w:r>
          </w:p>
        </w:tc>
      </w:tr>
    </w:tbl>
    <w:p w14:paraId="48D746F6"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291EFE08" w14:textId="77777777" w:rsidTr="002E7A14">
        <w:tc>
          <w:tcPr>
            <w:tcW w:w="2155" w:type="dxa"/>
          </w:tcPr>
          <w:p w14:paraId="05CA3758"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39B9D4A1" w14:textId="77777777" w:rsidR="002E7A14" w:rsidRPr="00902C0F" w:rsidRDefault="002E7A14" w:rsidP="00902C0F">
            <w:pPr>
              <w:spacing w:line="360" w:lineRule="auto"/>
              <w:jc w:val="both"/>
              <w:rPr>
                <w:rFonts w:cs="Times New Roman"/>
                <w:szCs w:val="24"/>
              </w:rPr>
            </w:pPr>
            <w:r w:rsidRPr="00902C0F">
              <w:rPr>
                <w:rFonts w:cs="Times New Roman"/>
                <w:szCs w:val="24"/>
              </w:rPr>
              <w:t>6</w:t>
            </w:r>
          </w:p>
        </w:tc>
      </w:tr>
      <w:tr w:rsidR="002E7A14" w:rsidRPr="00902C0F" w14:paraId="5C84926E" w14:textId="77777777" w:rsidTr="002E7A14">
        <w:tc>
          <w:tcPr>
            <w:tcW w:w="2155" w:type="dxa"/>
          </w:tcPr>
          <w:p w14:paraId="25042EB5"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2C809944" w14:textId="77777777" w:rsidR="002E7A14" w:rsidRPr="00902C0F" w:rsidRDefault="002E7A14" w:rsidP="00902C0F">
            <w:pPr>
              <w:spacing w:line="360" w:lineRule="auto"/>
              <w:jc w:val="both"/>
              <w:rPr>
                <w:rFonts w:cs="Times New Roman"/>
                <w:szCs w:val="24"/>
              </w:rPr>
            </w:pPr>
            <w:r w:rsidRPr="00902C0F">
              <w:rPr>
                <w:rFonts w:cs="Times New Roman"/>
                <w:szCs w:val="24"/>
              </w:rPr>
              <w:t>Use dashboard</w:t>
            </w:r>
          </w:p>
        </w:tc>
      </w:tr>
      <w:tr w:rsidR="002E7A14" w:rsidRPr="00902C0F" w14:paraId="03CF1DD6" w14:textId="77777777" w:rsidTr="002E7A14">
        <w:tc>
          <w:tcPr>
            <w:tcW w:w="2155" w:type="dxa"/>
          </w:tcPr>
          <w:p w14:paraId="64F25FCC" w14:textId="77777777" w:rsidR="002E7A14" w:rsidRPr="00902C0F" w:rsidRDefault="002E7A14" w:rsidP="00690A24">
            <w:pPr>
              <w:spacing w:line="360" w:lineRule="auto"/>
              <w:rPr>
                <w:rFonts w:cs="Times New Roman"/>
                <w:szCs w:val="24"/>
              </w:rPr>
            </w:pPr>
            <w:r w:rsidRPr="00902C0F">
              <w:rPr>
                <w:rFonts w:cs="Times New Roman"/>
                <w:szCs w:val="24"/>
              </w:rPr>
              <w:t xml:space="preserve">Use Case </w:t>
            </w:r>
            <w:r w:rsidRPr="00902C0F">
              <w:rPr>
                <w:rFonts w:cs="Times New Roman"/>
                <w:szCs w:val="24"/>
              </w:rPr>
              <w:lastRenderedPageBreak/>
              <w:t>Description</w:t>
            </w:r>
          </w:p>
        </w:tc>
        <w:tc>
          <w:tcPr>
            <w:tcW w:w="7195" w:type="dxa"/>
          </w:tcPr>
          <w:p w14:paraId="41520D25" w14:textId="77777777" w:rsidR="002E7A14" w:rsidRPr="00902C0F" w:rsidRDefault="002E7A14" w:rsidP="00902C0F">
            <w:pPr>
              <w:spacing w:line="360" w:lineRule="auto"/>
              <w:jc w:val="both"/>
              <w:rPr>
                <w:rFonts w:cs="Times New Roman"/>
                <w:szCs w:val="24"/>
              </w:rPr>
            </w:pPr>
            <w:r w:rsidRPr="00902C0F">
              <w:rPr>
                <w:rFonts w:cs="Times New Roman"/>
                <w:szCs w:val="24"/>
              </w:rPr>
              <w:lastRenderedPageBreak/>
              <w:t>Using a dashboard to view analytics</w:t>
            </w:r>
          </w:p>
        </w:tc>
      </w:tr>
      <w:tr w:rsidR="002E7A14" w:rsidRPr="00902C0F" w14:paraId="7A6F31C9" w14:textId="77777777" w:rsidTr="002E7A14">
        <w:tc>
          <w:tcPr>
            <w:tcW w:w="2155" w:type="dxa"/>
          </w:tcPr>
          <w:p w14:paraId="3BB8429B" w14:textId="77777777" w:rsidR="002E7A14" w:rsidRPr="00902C0F" w:rsidRDefault="002E7A14" w:rsidP="00902C0F">
            <w:pPr>
              <w:spacing w:line="360" w:lineRule="auto"/>
              <w:jc w:val="both"/>
              <w:rPr>
                <w:rFonts w:cs="Times New Roman"/>
                <w:szCs w:val="24"/>
              </w:rPr>
            </w:pPr>
            <w:r w:rsidRPr="00902C0F">
              <w:rPr>
                <w:rFonts w:cs="Times New Roman"/>
                <w:szCs w:val="24"/>
              </w:rPr>
              <w:lastRenderedPageBreak/>
              <w:t>Actor</w:t>
            </w:r>
          </w:p>
        </w:tc>
        <w:tc>
          <w:tcPr>
            <w:tcW w:w="7195" w:type="dxa"/>
          </w:tcPr>
          <w:p w14:paraId="26E00010" w14:textId="77777777" w:rsidR="002E7A14" w:rsidRPr="00902C0F" w:rsidRDefault="002E7A14" w:rsidP="00902C0F">
            <w:pPr>
              <w:spacing w:line="360" w:lineRule="auto"/>
              <w:jc w:val="both"/>
              <w:rPr>
                <w:rFonts w:cs="Times New Roman"/>
                <w:szCs w:val="24"/>
              </w:rPr>
            </w:pPr>
            <w:r w:rsidRPr="00902C0F">
              <w:rPr>
                <w:rFonts w:cs="Times New Roman"/>
                <w:szCs w:val="24"/>
              </w:rPr>
              <w:t>Advertiser, Admin</w:t>
            </w:r>
          </w:p>
        </w:tc>
      </w:tr>
      <w:tr w:rsidR="002E7A14" w:rsidRPr="00902C0F" w14:paraId="0C95DC39" w14:textId="77777777" w:rsidTr="002E7A14">
        <w:tc>
          <w:tcPr>
            <w:tcW w:w="2155" w:type="dxa"/>
          </w:tcPr>
          <w:p w14:paraId="16D5F345"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28E24C4D"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or admin should be logged in successfully to use dashboard.</w:t>
            </w:r>
          </w:p>
        </w:tc>
      </w:tr>
      <w:tr w:rsidR="002E7A14" w:rsidRPr="00902C0F" w14:paraId="3ECCEA80" w14:textId="77777777" w:rsidTr="002E7A14">
        <w:tc>
          <w:tcPr>
            <w:tcW w:w="2155" w:type="dxa"/>
          </w:tcPr>
          <w:p w14:paraId="6C2E3DA9"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45007D1F" w14:textId="77777777" w:rsidR="002E7A14" w:rsidRPr="00902C0F" w:rsidRDefault="002E7A14" w:rsidP="00902C0F">
            <w:pPr>
              <w:pStyle w:val="ListParagraph"/>
              <w:numPr>
                <w:ilvl w:val="0"/>
                <w:numId w:val="21"/>
              </w:numPr>
              <w:spacing w:after="0" w:line="360" w:lineRule="auto"/>
              <w:jc w:val="both"/>
              <w:rPr>
                <w:rFonts w:ascii="Times New Roman" w:hAnsi="Times New Roman" w:cs="Times New Roman"/>
                <w:sz w:val="24"/>
                <w:szCs w:val="24"/>
              </w:rPr>
            </w:pPr>
          </w:p>
        </w:tc>
      </w:tr>
      <w:tr w:rsidR="002E7A14" w:rsidRPr="00902C0F" w14:paraId="147A1A99" w14:textId="77777777" w:rsidTr="002E7A14">
        <w:tc>
          <w:tcPr>
            <w:tcW w:w="2155" w:type="dxa"/>
          </w:tcPr>
          <w:p w14:paraId="564CFAFA"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624537CA" w14:textId="77777777" w:rsidR="002E7A14" w:rsidRPr="00902C0F" w:rsidRDefault="002E7A14" w:rsidP="00902C0F">
            <w:pPr>
              <w:spacing w:line="360" w:lineRule="auto"/>
              <w:jc w:val="both"/>
              <w:rPr>
                <w:rFonts w:cs="Times New Roman"/>
                <w:szCs w:val="24"/>
              </w:rPr>
            </w:pPr>
            <w:r w:rsidRPr="00902C0F">
              <w:rPr>
                <w:rFonts w:cs="Times New Roman"/>
                <w:szCs w:val="24"/>
              </w:rPr>
              <w:t>Advertiser or Admin should be able to use dashboard for the purpose of analytics.</w:t>
            </w:r>
          </w:p>
        </w:tc>
      </w:tr>
    </w:tbl>
    <w:p w14:paraId="63F64A14"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3365664F" w14:textId="77777777" w:rsidTr="002E7A14">
        <w:tc>
          <w:tcPr>
            <w:tcW w:w="2155" w:type="dxa"/>
          </w:tcPr>
          <w:p w14:paraId="7A84D7B9"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5554DB14" w14:textId="77777777" w:rsidR="002E7A14" w:rsidRPr="00902C0F" w:rsidRDefault="002E7A14" w:rsidP="00902C0F">
            <w:pPr>
              <w:spacing w:line="360" w:lineRule="auto"/>
              <w:jc w:val="both"/>
              <w:rPr>
                <w:rFonts w:cs="Times New Roman"/>
                <w:szCs w:val="24"/>
              </w:rPr>
            </w:pPr>
            <w:r w:rsidRPr="00902C0F">
              <w:rPr>
                <w:rFonts w:cs="Times New Roman"/>
                <w:szCs w:val="24"/>
              </w:rPr>
              <w:t>7</w:t>
            </w:r>
          </w:p>
        </w:tc>
      </w:tr>
      <w:tr w:rsidR="002E7A14" w:rsidRPr="00902C0F" w14:paraId="5396D743" w14:textId="77777777" w:rsidTr="002E7A14">
        <w:tc>
          <w:tcPr>
            <w:tcW w:w="2155" w:type="dxa"/>
          </w:tcPr>
          <w:p w14:paraId="5412A895"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6ADA4BB2" w14:textId="77777777" w:rsidR="002E7A14" w:rsidRPr="00902C0F" w:rsidRDefault="002E7A14" w:rsidP="00902C0F">
            <w:pPr>
              <w:spacing w:line="360" w:lineRule="auto"/>
              <w:jc w:val="both"/>
              <w:rPr>
                <w:rFonts w:cs="Times New Roman"/>
                <w:szCs w:val="24"/>
              </w:rPr>
            </w:pPr>
            <w:r w:rsidRPr="00902C0F">
              <w:rPr>
                <w:rFonts w:cs="Times New Roman"/>
                <w:szCs w:val="24"/>
              </w:rPr>
              <w:t>Sign out</w:t>
            </w:r>
          </w:p>
        </w:tc>
      </w:tr>
      <w:tr w:rsidR="002E7A14" w:rsidRPr="00902C0F" w14:paraId="25651F2D" w14:textId="77777777" w:rsidTr="002E7A14">
        <w:tc>
          <w:tcPr>
            <w:tcW w:w="2155" w:type="dxa"/>
          </w:tcPr>
          <w:p w14:paraId="5CCCF8E2" w14:textId="77777777" w:rsidR="002E7A14" w:rsidRPr="00902C0F" w:rsidRDefault="002E7A14" w:rsidP="00A0219A">
            <w:pPr>
              <w:spacing w:line="360" w:lineRule="auto"/>
              <w:rPr>
                <w:rFonts w:cs="Times New Roman"/>
                <w:szCs w:val="24"/>
              </w:rPr>
            </w:pPr>
            <w:r w:rsidRPr="00902C0F">
              <w:rPr>
                <w:rFonts w:cs="Times New Roman"/>
                <w:szCs w:val="24"/>
              </w:rPr>
              <w:t>Use Case Description</w:t>
            </w:r>
          </w:p>
        </w:tc>
        <w:tc>
          <w:tcPr>
            <w:tcW w:w="7195" w:type="dxa"/>
          </w:tcPr>
          <w:p w14:paraId="3E74E43F" w14:textId="77777777" w:rsidR="002E7A14" w:rsidRPr="00902C0F" w:rsidRDefault="002E7A14" w:rsidP="00902C0F">
            <w:pPr>
              <w:spacing w:line="360" w:lineRule="auto"/>
              <w:jc w:val="both"/>
              <w:rPr>
                <w:rFonts w:cs="Times New Roman"/>
                <w:szCs w:val="24"/>
              </w:rPr>
            </w:pPr>
            <w:r w:rsidRPr="00902C0F">
              <w:rPr>
                <w:rFonts w:cs="Times New Roman"/>
                <w:szCs w:val="24"/>
              </w:rPr>
              <w:t>Sign out of a user from the system after using it.</w:t>
            </w:r>
          </w:p>
        </w:tc>
      </w:tr>
      <w:tr w:rsidR="002E7A14" w:rsidRPr="00902C0F" w14:paraId="30400673" w14:textId="77777777" w:rsidTr="002E7A14">
        <w:tc>
          <w:tcPr>
            <w:tcW w:w="2155" w:type="dxa"/>
          </w:tcPr>
          <w:p w14:paraId="3369D678"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7E557A41" w14:textId="77777777" w:rsidR="002E7A14" w:rsidRPr="00902C0F" w:rsidRDefault="002E7A14" w:rsidP="00902C0F">
            <w:pPr>
              <w:spacing w:line="360" w:lineRule="auto"/>
              <w:jc w:val="both"/>
              <w:rPr>
                <w:rFonts w:cs="Times New Roman"/>
                <w:szCs w:val="24"/>
              </w:rPr>
            </w:pPr>
            <w:r w:rsidRPr="00902C0F">
              <w:rPr>
                <w:rFonts w:cs="Times New Roman"/>
                <w:szCs w:val="24"/>
              </w:rPr>
              <w:t>Advertiser, Admin</w:t>
            </w:r>
          </w:p>
        </w:tc>
      </w:tr>
      <w:tr w:rsidR="002E7A14" w:rsidRPr="00902C0F" w14:paraId="69557D1E" w14:textId="77777777" w:rsidTr="002E7A14">
        <w:tc>
          <w:tcPr>
            <w:tcW w:w="2155" w:type="dxa"/>
          </w:tcPr>
          <w:p w14:paraId="234446EA"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0D615062" w14:textId="77777777" w:rsidR="002E7A14" w:rsidRPr="00902C0F" w:rsidRDefault="002E7A14" w:rsidP="00902C0F">
            <w:pPr>
              <w:spacing w:line="360" w:lineRule="auto"/>
              <w:jc w:val="both"/>
              <w:rPr>
                <w:rFonts w:cs="Times New Roman"/>
                <w:szCs w:val="24"/>
              </w:rPr>
            </w:pPr>
            <w:r w:rsidRPr="00902C0F">
              <w:rPr>
                <w:rFonts w:cs="Times New Roman"/>
                <w:szCs w:val="24"/>
              </w:rPr>
              <w:t>The Advertiser or Admin should be logged into the system.</w:t>
            </w:r>
          </w:p>
        </w:tc>
      </w:tr>
      <w:tr w:rsidR="002E7A14" w:rsidRPr="00902C0F" w14:paraId="531933FC" w14:textId="77777777" w:rsidTr="002E7A14">
        <w:tc>
          <w:tcPr>
            <w:tcW w:w="2155" w:type="dxa"/>
          </w:tcPr>
          <w:p w14:paraId="0FADC69C"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18A918EE" w14:textId="77777777" w:rsidR="002E7A14" w:rsidRPr="00902C0F" w:rsidRDefault="002E7A14" w:rsidP="00902C0F">
            <w:pPr>
              <w:pStyle w:val="ListParagraph"/>
              <w:numPr>
                <w:ilvl w:val="0"/>
                <w:numId w:val="22"/>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Advertiser or Admin presses sign out button.</w:t>
            </w:r>
          </w:p>
          <w:p w14:paraId="2A2E162A" w14:textId="77777777" w:rsidR="002E7A14" w:rsidRPr="00902C0F" w:rsidRDefault="002E7A14" w:rsidP="00902C0F">
            <w:pPr>
              <w:pStyle w:val="ListParagraph"/>
              <w:numPr>
                <w:ilvl w:val="0"/>
                <w:numId w:val="22"/>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actor’s session is destroyed.</w:t>
            </w:r>
          </w:p>
          <w:p w14:paraId="45150979" w14:textId="77777777" w:rsidR="002E7A14" w:rsidRPr="00902C0F" w:rsidRDefault="002E7A14" w:rsidP="00902C0F">
            <w:pPr>
              <w:pStyle w:val="ListParagraph"/>
              <w:numPr>
                <w:ilvl w:val="0"/>
                <w:numId w:val="22"/>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actor is redirected to login page.</w:t>
            </w:r>
          </w:p>
        </w:tc>
      </w:tr>
      <w:tr w:rsidR="002E7A14" w:rsidRPr="00902C0F" w14:paraId="74754CE9" w14:textId="77777777" w:rsidTr="002E7A14">
        <w:tc>
          <w:tcPr>
            <w:tcW w:w="2155" w:type="dxa"/>
          </w:tcPr>
          <w:p w14:paraId="08EC19E6"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64AA4DBE" w14:textId="77777777" w:rsidR="002E7A14" w:rsidRPr="00902C0F" w:rsidRDefault="002E7A14" w:rsidP="00902C0F">
            <w:pPr>
              <w:spacing w:line="360" w:lineRule="auto"/>
              <w:jc w:val="both"/>
              <w:rPr>
                <w:rFonts w:cs="Times New Roman"/>
                <w:szCs w:val="24"/>
              </w:rPr>
            </w:pPr>
            <w:r w:rsidRPr="00902C0F">
              <w:rPr>
                <w:rFonts w:cs="Times New Roman"/>
                <w:szCs w:val="24"/>
              </w:rPr>
              <w:t>Advertiser or Admin should be redirected to login page.</w:t>
            </w:r>
          </w:p>
        </w:tc>
      </w:tr>
    </w:tbl>
    <w:p w14:paraId="53146D25" w14:textId="77777777" w:rsidR="002E7A14" w:rsidRPr="00902C0F" w:rsidRDefault="002E7A14" w:rsidP="00902C0F">
      <w:pPr>
        <w:spacing w:line="360" w:lineRule="auto"/>
        <w:jc w:val="both"/>
        <w:rPr>
          <w:szCs w:val="24"/>
        </w:rPr>
      </w:pPr>
    </w:p>
    <w:p w14:paraId="51AC10DD"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7477254A" w14:textId="77777777" w:rsidTr="002E7A14">
        <w:tc>
          <w:tcPr>
            <w:tcW w:w="2155" w:type="dxa"/>
          </w:tcPr>
          <w:p w14:paraId="510FC1C1"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6488F04A" w14:textId="77777777" w:rsidR="002E7A14" w:rsidRPr="00902C0F" w:rsidRDefault="002E7A14" w:rsidP="00902C0F">
            <w:pPr>
              <w:spacing w:line="360" w:lineRule="auto"/>
              <w:jc w:val="both"/>
              <w:rPr>
                <w:rFonts w:cs="Times New Roman"/>
                <w:szCs w:val="24"/>
              </w:rPr>
            </w:pPr>
            <w:r w:rsidRPr="00902C0F">
              <w:rPr>
                <w:rFonts w:cs="Times New Roman"/>
                <w:szCs w:val="24"/>
              </w:rPr>
              <w:t>8</w:t>
            </w:r>
          </w:p>
        </w:tc>
      </w:tr>
      <w:tr w:rsidR="002E7A14" w:rsidRPr="00902C0F" w14:paraId="1BBE6375" w14:textId="77777777" w:rsidTr="002E7A14">
        <w:tc>
          <w:tcPr>
            <w:tcW w:w="2155" w:type="dxa"/>
          </w:tcPr>
          <w:p w14:paraId="19DE82FE"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08540E89" w14:textId="77777777" w:rsidR="002E7A14" w:rsidRPr="00902C0F" w:rsidRDefault="002E7A14" w:rsidP="00902C0F">
            <w:pPr>
              <w:spacing w:line="360" w:lineRule="auto"/>
              <w:jc w:val="both"/>
              <w:rPr>
                <w:rFonts w:cs="Times New Roman"/>
                <w:szCs w:val="24"/>
              </w:rPr>
            </w:pPr>
            <w:r w:rsidRPr="00902C0F">
              <w:rPr>
                <w:rFonts w:cs="Times New Roman"/>
                <w:szCs w:val="24"/>
              </w:rPr>
              <w:t>View Advertisers</w:t>
            </w:r>
          </w:p>
        </w:tc>
      </w:tr>
      <w:tr w:rsidR="002E7A14" w:rsidRPr="00902C0F" w14:paraId="1CBB2B1B" w14:textId="77777777" w:rsidTr="002E7A14">
        <w:tc>
          <w:tcPr>
            <w:tcW w:w="2155" w:type="dxa"/>
          </w:tcPr>
          <w:p w14:paraId="71FA3021" w14:textId="77777777" w:rsidR="002E7A14" w:rsidRPr="00902C0F" w:rsidRDefault="002E7A14" w:rsidP="00A0219A">
            <w:pPr>
              <w:spacing w:line="360" w:lineRule="auto"/>
              <w:rPr>
                <w:rFonts w:cs="Times New Roman"/>
                <w:szCs w:val="24"/>
              </w:rPr>
            </w:pPr>
            <w:r w:rsidRPr="00902C0F">
              <w:rPr>
                <w:rFonts w:cs="Times New Roman"/>
                <w:szCs w:val="24"/>
              </w:rPr>
              <w:t>Use Case Description</w:t>
            </w:r>
          </w:p>
        </w:tc>
        <w:tc>
          <w:tcPr>
            <w:tcW w:w="7195" w:type="dxa"/>
          </w:tcPr>
          <w:p w14:paraId="26155DC6" w14:textId="77777777" w:rsidR="002E7A14" w:rsidRPr="00902C0F" w:rsidRDefault="002E7A14" w:rsidP="00902C0F">
            <w:pPr>
              <w:spacing w:line="360" w:lineRule="auto"/>
              <w:jc w:val="both"/>
              <w:rPr>
                <w:rFonts w:cs="Times New Roman"/>
                <w:szCs w:val="24"/>
              </w:rPr>
            </w:pPr>
            <w:r w:rsidRPr="00902C0F">
              <w:rPr>
                <w:rFonts w:cs="Times New Roman"/>
                <w:szCs w:val="24"/>
              </w:rPr>
              <w:t>Viewing the advertisers who ask for recommendations.</w:t>
            </w:r>
          </w:p>
        </w:tc>
      </w:tr>
      <w:tr w:rsidR="002E7A14" w:rsidRPr="00902C0F" w14:paraId="41D98CEE" w14:textId="77777777" w:rsidTr="002E7A14">
        <w:tc>
          <w:tcPr>
            <w:tcW w:w="2155" w:type="dxa"/>
          </w:tcPr>
          <w:p w14:paraId="53716ACC"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411AF298" w14:textId="77777777" w:rsidR="002E7A14" w:rsidRPr="00902C0F" w:rsidRDefault="002E7A14" w:rsidP="00902C0F">
            <w:pPr>
              <w:spacing w:line="360" w:lineRule="auto"/>
              <w:jc w:val="both"/>
              <w:rPr>
                <w:rFonts w:cs="Times New Roman"/>
                <w:szCs w:val="24"/>
              </w:rPr>
            </w:pPr>
            <w:r w:rsidRPr="00902C0F">
              <w:rPr>
                <w:rFonts w:cs="Times New Roman"/>
                <w:szCs w:val="24"/>
              </w:rPr>
              <w:t>Admin</w:t>
            </w:r>
          </w:p>
        </w:tc>
      </w:tr>
      <w:tr w:rsidR="002E7A14" w:rsidRPr="00902C0F" w14:paraId="37E17FF7" w14:textId="77777777" w:rsidTr="002E7A14">
        <w:tc>
          <w:tcPr>
            <w:tcW w:w="2155" w:type="dxa"/>
          </w:tcPr>
          <w:p w14:paraId="52006CE3"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755E25EA" w14:textId="77777777" w:rsidR="002E7A14" w:rsidRPr="00902C0F" w:rsidRDefault="002E7A14" w:rsidP="00902C0F">
            <w:pPr>
              <w:spacing w:line="360" w:lineRule="auto"/>
              <w:jc w:val="both"/>
              <w:rPr>
                <w:rFonts w:cs="Times New Roman"/>
                <w:szCs w:val="24"/>
              </w:rPr>
            </w:pPr>
            <w:r w:rsidRPr="00902C0F">
              <w:rPr>
                <w:rFonts w:cs="Times New Roman"/>
                <w:szCs w:val="24"/>
              </w:rPr>
              <w:t>Admin should be logged in to view advertisers</w:t>
            </w:r>
          </w:p>
        </w:tc>
      </w:tr>
      <w:tr w:rsidR="002E7A14" w:rsidRPr="00902C0F" w14:paraId="761D090B" w14:textId="77777777" w:rsidTr="002E7A14">
        <w:tc>
          <w:tcPr>
            <w:tcW w:w="2155" w:type="dxa"/>
          </w:tcPr>
          <w:p w14:paraId="60F6E73E"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7B121E6B" w14:textId="77777777" w:rsidR="002E7A14" w:rsidRPr="00902C0F" w:rsidRDefault="002E7A14" w:rsidP="00902C0F">
            <w:pPr>
              <w:pStyle w:val="ListParagraph"/>
              <w:numPr>
                <w:ilvl w:val="0"/>
                <w:numId w:val="23"/>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Admin should press “View Advertisers” button.</w:t>
            </w:r>
          </w:p>
          <w:p w14:paraId="0125FA77" w14:textId="77777777" w:rsidR="002E7A14" w:rsidRPr="00902C0F" w:rsidRDefault="002E7A14" w:rsidP="00902C0F">
            <w:pPr>
              <w:pStyle w:val="ListParagraph"/>
              <w:numPr>
                <w:ilvl w:val="0"/>
                <w:numId w:val="23"/>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Then a database select operation is done.</w:t>
            </w:r>
          </w:p>
          <w:p w14:paraId="290669FE" w14:textId="77777777" w:rsidR="002E7A14" w:rsidRPr="00902C0F" w:rsidRDefault="002E7A14" w:rsidP="00902C0F">
            <w:pPr>
              <w:pStyle w:val="ListParagraph"/>
              <w:numPr>
                <w:ilvl w:val="0"/>
                <w:numId w:val="23"/>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results of the database operation are returned to admin.</w:t>
            </w:r>
          </w:p>
        </w:tc>
      </w:tr>
      <w:tr w:rsidR="002E7A14" w:rsidRPr="00902C0F" w14:paraId="3D8B9CC4" w14:textId="77777777" w:rsidTr="002E7A14">
        <w:tc>
          <w:tcPr>
            <w:tcW w:w="2155" w:type="dxa"/>
          </w:tcPr>
          <w:p w14:paraId="52F0D32F"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7BE28EC2" w14:textId="77777777" w:rsidR="002E7A14" w:rsidRPr="00902C0F" w:rsidRDefault="002E7A14" w:rsidP="00902C0F">
            <w:pPr>
              <w:spacing w:line="360" w:lineRule="auto"/>
              <w:jc w:val="both"/>
              <w:rPr>
                <w:rFonts w:cs="Times New Roman"/>
                <w:szCs w:val="24"/>
              </w:rPr>
            </w:pPr>
            <w:r w:rsidRPr="00902C0F">
              <w:rPr>
                <w:rFonts w:cs="Times New Roman"/>
                <w:szCs w:val="24"/>
              </w:rPr>
              <w:t>Admin should be able to view advertisers.</w:t>
            </w:r>
          </w:p>
        </w:tc>
      </w:tr>
    </w:tbl>
    <w:p w14:paraId="3009E172" w14:textId="77777777" w:rsidR="002E7A14" w:rsidRPr="00902C0F" w:rsidRDefault="002E7A14" w:rsidP="00902C0F">
      <w:pPr>
        <w:spacing w:line="360" w:lineRule="auto"/>
        <w:jc w:val="both"/>
        <w:rPr>
          <w:szCs w:val="24"/>
        </w:rPr>
      </w:pPr>
    </w:p>
    <w:p w14:paraId="061AAEE1"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444757F7" w14:textId="77777777" w:rsidTr="002E7A14">
        <w:tc>
          <w:tcPr>
            <w:tcW w:w="2155" w:type="dxa"/>
          </w:tcPr>
          <w:p w14:paraId="48B3A6C2"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2F114315" w14:textId="77777777" w:rsidR="002E7A14" w:rsidRPr="00902C0F" w:rsidRDefault="002E7A14" w:rsidP="00902C0F">
            <w:pPr>
              <w:spacing w:line="360" w:lineRule="auto"/>
              <w:jc w:val="both"/>
              <w:rPr>
                <w:rFonts w:cs="Times New Roman"/>
                <w:szCs w:val="24"/>
              </w:rPr>
            </w:pPr>
            <w:r w:rsidRPr="00902C0F">
              <w:rPr>
                <w:rFonts w:cs="Times New Roman"/>
                <w:szCs w:val="24"/>
              </w:rPr>
              <w:t>9</w:t>
            </w:r>
          </w:p>
        </w:tc>
      </w:tr>
      <w:tr w:rsidR="002E7A14" w:rsidRPr="00902C0F" w14:paraId="0DFDF001" w14:textId="77777777" w:rsidTr="002E7A14">
        <w:tc>
          <w:tcPr>
            <w:tcW w:w="2155" w:type="dxa"/>
          </w:tcPr>
          <w:p w14:paraId="000688AF"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15B64EE9" w14:textId="77777777" w:rsidR="002E7A14" w:rsidRPr="00902C0F" w:rsidRDefault="002E7A14" w:rsidP="00902C0F">
            <w:pPr>
              <w:spacing w:line="360" w:lineRule="auto"/>
              <w:jc w:val="both"/>
              <w:rPr>
                <w:rFonts w:cs="Times New Roman"/>
                <w:szCs w:val="24"/>
              </w:rPr>
            </w:pPr>
            <w:r w:rsidRPr="00902C0F">
              <w:rPr>
                <w:rFonts w:cs="Times New Roman"/>
                <w:szCs w:val="24"/>
              </w:rPr>
              <w:t>Edit Advertisers</w:t>
            </w:r>
          </w:p>
        </w:tc>
      </w:tr>
      <w:tr w:rsidR="002E7A14" w:rsidRPr="00902C0F" w14:paraId="78A3DF9B" w14:textId="77777777" w:rsidTr="002E7A14">
        <w:tc>
          <w:tcPr>
            <w:tcW w:w="2155" w:type="dxa"/>
          </w:tcPr>
          <w:p w14:paraId="61ED0FB3" w14:textId="77777777" w:rsidR="002E7A14" w:rsidRPr="00902C0F" w:rsidRDefault="002E7A14" w:rsidP="00A0219A">
            <w:pPr>
              <w:spacing w:line="360" w:lineRule="auto"/>
              <w:rPr>
                <w:rFonts w:cs="Times New Roman"/>
                <w:szCs w:val="24"/>
              </w:rPr>
            </w:pPr>
            <w:r w:rsidRPr="00902C0F">
              <w:rPr>
                <w:rFonts w:cs="Times New Roman"/>
                <w:szCs w:val="24"/>
              </w:rPr>
              <w:t>Use Case Description</w:t>
            </w:r>
          </w:p>
        </w:tc>
        <w:tc>
          <w:tcPr>
            <w:tcW w:w="7195" w:type="dxa"/>
          </w:tcPr>
          <w:p w14:paraId="5E803CA8" w14:textId="77777777" w:rsidR="002E7A14" w:rsidRPr="00902C0F" w:rsidRDefault="002E7A14" w:rsidP="00902C0F">
            <w:pPr>
              <w:spacing w:line="360" w:lineRule="auto"/>
              <w:jc w:val="both"/>
              <w:rPr>
                <w:rFonts w:cs="Times New Roman"/>
                <w:szCs w:val="24"/>
              </w:rPr>
            </w:pPr>
            <w:r w:rsidRPr="00902C0F">
              <w:rPr>
                <w:rFonts w:cs="Times New Roman"/>
                <w:szCs w:val="24"/>
              </w:rPr>
              <w:t>Edit the details of Advertisers if needed.</w:t>
            </w:r>
          </w:p>
        </w:tc>
      </w:tr>
      <w:tr w:rsidR="002E7A14" w:rsidRPr="00902C0F" w14:paraId="2098D46E" w14:textId="77777777" w:rsidTr="002E7A14">
        <w:tc>
          <w:tcPr>
            <w:tcW w:w="2155" w:type="dxa"/>
          </w:tcPr>
          <w:p w14:paraId="41C630B3"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6B471260" w14:textId="77777777" w:rsidR="002E7A14" w:rsidRPr="00902C0F" w:rsidRDefault="002E7A14" w:rsidP="00902C0F">
            <w:pPr>
              <w:spacing w:line="360" w:lineRule="auto"/>
              <w:jc w:val="both"/>
              <w:rPr>
                <w:rFonts w:cs="Times New Roman"/>
                <w:szCs w:val="24"/>
              </w:rPr>
            </w:pPr>
            <w:r w:rsidRPr="00902C0F">
              <w:rPr>
                <w:rFonts w:cs="Times New Roman"/>
                <w:szCs w:val="24"/>
              </w:rPr>
              <w:t>Admin</w:t>
            </w:r>
          </w:p>
        </w:tc>
      </w:tr>
      <w:tr w:rsidR="002E7A14" w:rsidRPr="00902C0F" w14:paraId="69573E0F" w14:textId="77777777" w:rsidTr="002E7A14">
        <w:tc>
          <w:tcPr>
            <w:tcW w:w="2155" w:type="dxa"/>
          </w:tcPr>
          <w:p w14:paraId="221A34A3"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62621F4A" w14:textId="77777777" w:rsidR="002E7A14" w:rsidRPr="00902C0F" w:rsidRDefault="002E7A14" w:rsidP="00902C0F">
            <w:pPr>
              <w:spacing w:line="360" w:lineRule="auto"/>
              <w:jc w:val="both"/>
              <w:rPr>
                <w:rFonts w:cs="Times New Roman"/>
                <w:szCs w:val="24"/>
              </w:rPr>
            </w:pPr>
            <w:r w:rsidRPr="00902C0F">
              <w:rPr>
                <w:rFonts w:cs="Times New Roman"/>
                <w:szCs w:val="24"/>
              </w:rPr>
              <w:t>The Admin should be logged in and the advertiser details to be changed should be provided.</w:t>
            </w:r>
          </w:p>
        </w:tc>
      </w:tr>
      <w:tr w:rsidR="002E7A14" w:rsidRPr="00902C0F" w14:paraId="73A9FAA0" w14:textId="77777777" w:rsidTr="002E7A14">
        <w:tc>
          <w:tcPr>
            <w:tcW w:w="2155" w:type="dxa"/>
          </w:tcPr>
          <w:p w14:paraId="52F4C008"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1277D30B" w14:textId="77777777" w:rsidR="002E7A14" w:rsidRPr="00902C0F" w:rsidRDefault="002E7A14" w:rsidP="00902C0F">
            <w:pPr>
              <w:pStyle w:val="ListParagraph"/>
              <w:numPr>
                <w:ilvl w:val="0"/>
                <w:numId w:val="24"/>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Admin should press “Edit Advertisers” button which will redirect to page to change details.</w:t>
            </w:r>
          </w:p>
          <w:p w14:paraId="19E80233" w14:textId="77777777" w:rsidR="002E7A14" w:rsidRPr="00902C0F" w:rsidRDefault="002E7A14" w:rsidP="00902C0F">
            <w:pPr>
              <w:pStyle w:val="ListParagraph"/>
              <w:numPr>
                <w:ilvl w:val="0"/>
                <w:numId w:val="24"/>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entered details should be updated in the database table.</w:t>
            </w:r>
          </w:p>
          <w:p w14:paraId="74A910A7" w14:textId="77777777" w:rsidR="002E7A14" w:rsidRPr="00902C0F" w:rsidRDefault="002E7A14" w:rsidP="00902C0F">
            <w:pPr>
              <w:pStyle w:val="ListParagraph"/>
              <w:numPr>
                <w:ilvl w:val="0"/>
                <w:numId w:val="24"/>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If they are successfully updated in database then details are edited.</w:t>
            </w:r>
          </w:p>
          <w:p w14:paraId="14F0C45E" w14:textId="77777777" w:rsidR="002E7A14" w:rsidRPr="00902C0F" w:rsidRDefault="002E7A14" w:rsidP="00902C0F">
            <w:pPr>
              <w:pStyle w:val="ListParagraph"/>
              <w:numPr>
                <w:ilvl w:val="0"/>
                <w:numId w:val="24"/>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Else Go To Step 1</w:t>
            </w:r>
          </w:p>
        </w:tc>
      </w:tr>
      <w:tr w:rsidR="002E7A14" w:rsidRPr="00902C0F" w14:paraId="6D9D675A" w14:textId="77777777" w:rsidTr="002E7A14">
        <w:tc>
          <w:tcPr>
            <w:tcW w:w="2155" w:type="dxa"/>
          </w:tcPr>
          <w:p w14:paraId="5B00B9F8"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45EB4406" w14:textId="77777777" w:rsidR="002E7A14" w:rsidRPr="00902C0F" w:rsidRDefault="002E7A14" w:rsidP="00902C0F">
            <w:pPr>
              <w:spacing w:line="360" w:lineRule="auto"/>
              <w:jc w:val="both"/>
              <w:rPr>
                <w:rFonts w:cs="Times New Roman"/>
                <w:szCs w:val="24"/>
              </w:rPr>
            </w:pPr>
            <w:r w:rsidRPr="00902C0F">
              <w:rPr>
                <w:rFonts w:cs="Times New Roman"/>
                <w:szCs w:val="24"/>
              </w:rPr>
              <w:t>Advertiser details should be updated in the database table.</w:t>
            </w:r>
          </w:p>
        </w:tc>
      </w:tr>
    </w:tbl>
    <w:p w14:paraId="4A92EB58"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00C64651" w14:textId="77777777" w:rsidTr="002E7A14">
        <w:tc>
          <w:tcPr>
            <w:tcW w:w="2155" w:type="dxa"/>
          </w:tcPr>
          <w:p w14:paraId="015B6E5B"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2BA5554D" w14:textId="77777777" w:rsidR="002E7A14" w:rsidRPr="00902C0F" w:rsidRDefault="002E7A14" w:rsidP="00902C0F">
            <w:pPr>
              <w:spacing w:line="360" w:lineRule="auto"/>
              <w:jc w:val="both"/>
              <w:rPr>
                <w:rFonts w:cs="Times New Roman"/>
                <w:szCs w:val="24"/>
              </w:rPr>
            </w:pPr>
            <w:r w:rsidRPr="00902C0F">
              <w:rPr>
                <w:rFonts w:cs="Times New Roman"/>
                <w:szCs w:val="24"/>
              </w:rPr>
              <w:t>10</w:t>
            </w:r>
          </w:p>
        </w:tc>
      </w:tr>
      <w:tr w:rsidR="002E7A14" w:rsidRPr="00902C0F" w14:paraId="186DE170" w14:textId="77777777" w:rsidTr="002E7A14">
        <w:tc>
          <w:tcPr>
            <w:tcW w:w="2155" w:type="dxa"/>
          </w:tcPr>
          <w:p w14:paraId="51843A26"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58B7A626" w14:textId="77777777" w:rsidR="002E7A14" w:rsidRPr="00902C0F" w:rsidRDefault="002E7A14" w:rsidP="00902C0F">
            <w:pPr>
              <w:spacing w:line="360" w:lineRule="auto"/>
              <w:jc w:val="both"/>
              <w:rPr>
                <w:rFonts w:cs="Times New Roman"/>
                <w:szCs w:val="24"/>
              </w:rPr>
            </w:pPr>
            <w:r w:rsidRPr="00902C0F">
              <w:rPr>
                <w:rFonts w:cs="Times New Roman"/>
                <w:szCs w:val="24"/>
              </w:rPr>
              <w:t>Search Events</w:t>
            </w:r>
          </w:p>
        </w:tc>
      </w:tr>
      <w:tr w:rsidR="002E7A14" w:rsidRPr="00902C0F" w14:paraId="185AF8EA" w14:textId="77777777" w:rsidTr="002E7A14">
        <w:tc>
          <w:tcPr>
            <w:tcW w:w="2155" w:type="dxa"/>
          </w:tcPr>
          <w:p w14:paraId="4A6E532A" w14:textId="77777777" w:rsidR="002E7A14" w:rsidRPr="00902C0F" w:rsidRDefault="002E7A14" w:rsidP="00A0219A">
            <w:pPr>
              <w:spacing w:line="360" w:lineRule="auto"/>
              <w:rPr>
                <w:rFonts w:cs="Times New Roman"/>
                <w:szCs w:val="24"/>
              </w:rPr>
            </w:pPr>
            <w:r w:rsidRPr="00902C0F">
              <w:rPr>
                <w:rFonts w:cs="Times New Roman"/>
                <w:szCs w:val="24"/>
              </w:rPr>
              <w:t>Use Case Description</w:t>
            </w:r>
          </w:p>
        </w:tc>
        <w:tc>
          <w:tcPr>
            <w:tcW w:w="7195" w:type="dxa"/>
          </w:tcPr>
          <w:p w14:paraId="0579450F" w14:textId="77777777" w:rsidR="002E7A14" w:rsidRPr="00902C0F" w:rsidRDefault="002E7A14" w:rsidP="00902C0F">
            <w:pPr>
              <w:spacing w:line="360" w:lineRule="auto"/>
              <w:jc w:val="both"/>
              <w:rPr>
                <w:rFonts w:cs="Times New Roman"/>
                <w:szCs w:val="24"/>
              </w:rPr>
            </w:pPr>
            <w:r w:rsidRPr="00902C0F">
              <w:rPr>
                <w:rFonts w:cs="Times New Roman"/>
                <w:szCs w:val="24"/>
              </w:rPr>
              <w:t>Searching the details of Events from Social Media based on advertisers creatives.</w:t>
            </w:r>
          </w:p>
        </w:tc>
      </w:tr>
      <w:tr w:rsidR="002E7A14" w:rsidRPr="00902C0F" w14:paraId="5E8A6992" w14:textId="77777777" w:rsidTr="002E7A14">
        <w:tc>
          <w:tcPr>
            <w:tcW w:w="2155" w:type="dxa"/>
          </w:tcPr>
          <w:p w14:paraId="750BDFC7"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6394CD07" w14:textId="77777777" w:rsidR="002E7A14" w:rsidRPr="00902C0F" w:rsidRDefault="002E7A14" w:rsidP="00902C0F">
            <w:pPr>
              <w:spacing w:line="360" w:lineRule="auto"/>
              <w:jc w:val="both"/>
              <w:rPr>
                <w:rFonts w:cs="Times New Roman"/>
                <w:szCs w:val="24"/>
              </w:rPr>
            </w:pPr>
            <w:r w:rsidRPr="00902C0F">
              <w:rPr>
                <w:rFonts w:cs="Times New Roman"/>
                <w:szCs w:val="24"/>
              </w:rPr>
              <w:t>Admin.</w:t>
            </w:r>
          </w:p>
        </w:tc>
      </w:tr>
      <w:tr w:rsidR="002E7A14" w:rsidRPr="00902C0F" w14:paraId="3FB6442A" w14:textId="77777777" w:rsidTr="002E7A14">
        <w:tc>
          <w:tcPr>
            <w:tcW w:w="2155" w:type="dxa"/>
          </w:tcPr>
          <w:p w14:paraId="7F00F2AE"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626B0BF3" w14:textId="77777777" w:rsidR="002E7A14" w:rsidRPr="00902C0F" w:rsidRDefault="002E7A14" w:rsidP="00902C0F">
            <w:pPr>
              <w:spacing w:line="360" w:lineRule="auto"/>
              <w:jc w:val="both"/>
              <w:rPr>
                <w:rFonts w:cs="Times New Roman"/>
                <w:szCs w:val="24"/>
              </w:rPr>
            </w:pPr>
            <w:r w:rsidRPr="00902C0F">
              <w:rPr>
                <w:rFonts w:cs="Times New Roman"/>
                <w:szCs w:val="24"/>
              </w:rPr>
              <w:t>The Admin should be logged in and details of creatives should be provided.</w:t>
            </w:r>
          </w:p>
        </w:tc>
      </w:tr>
      <w:tr w:rsidR="002E7A14" w:rsidRPr="00902C0F" w14:paraId="645DC877" w14:textId="77777777" w:rsidTr="002E7A14">
        <w:tc>
          <w:tcPr>
            <w:tcW w:w="2155" w:type="dxa"/>
          </w:tcPr>
          <w:p w14:paraId="4E61E5C2"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1CB82FE6" w14:textId="77777777" w:rsidR="002E7A14" w:rsidRPr="00902C0F" w:rsidRDefault="002E7A14" w:rsidP="00902C0F">
            <w:pPr>
              <w:pStyle w:val="ListParagraph"/>
              <w:numPr>
                <w:ilvl w:val="0"/>
                <w:numId w:val="25"/>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details about the creatives are taken by admin.</w:t>
            </w:r>
          </w:p>
          <w:p w14:paraId="61125E06" w14:textId="77777777" w:rsidR="002E7A14" w:rsidRPr="00902C0F" w:rsidRDefault="002E7A14" w:rsidP="00902C0F">
            <w:pPr>
              <w:pStyle w:val="ListParagraph"/>
              <w:numPr>
                <w:ilvl w:val="0"/>
                <w:numId w:val="25"/>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Using those details the search operation is performed on database table which contain information about events that are taken from social media like web, TV, mobile etc…</w:t>
            </w:r>
          </w:p>
          <w:p w14:paraId="18ADF35C" w14:textId="77777777" w:rsidR="002E7A14" w:rsidRPr="00902C0F" w:rsidRDefault="002E7A14" w:rsidP="00902C0F">
            <w:pPr>
              <w:pStyle w:val="ListParagraph"/>
              <w:numPr>
                <w:ilvl w:val="0"/>
                <w:numId w:val="25"/>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results of above operation are returned to the admin.</w:t>
            </w:r>
          </w:p>
        </w:tc>
      </w:tr>
      <w:tr w:rsidR="002E7A14" w:rsidRPr="00902C0F" w14:paraId="14CEDB9D" w14:textId="77777777" w:rsidTr="002E7A14">
        <w:tc>
          <w:tcPr>
            <w:tcW w:w="2155" w:type="dxa"/>
          </w:tcPr>
          <w:p w14:paraId="7CE07856"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4A7565CA" w14:textId="77777777" w:rsidR="002E7A14" w:rsidRPr="00902C0F" w:rsidRDefault="002E7A14" w:rsidP="00902C0F">
            <w:pPr>
              <w:spacing w:line="360" w:lineRule="auto"/>
              <w:jc w:val="both"/>
              <w:rPr>
                <w:rFonts w:cs="Times New Roman"/>
                <w:szCs w:val="24"/>
              </w:rPr>
            </w:pPr>
            <w:r w:rsidRPr="00902C0F">
              <w:rPr>
                <w:rFonts w:cs="Times New Roman"/>
                <w:szCs w:val="24"/>
              </w:rPr>
              <w:t>The event details should be returned to admin.</w:t>
            </w:r>
          </w:p>
        </w:tc>
      </w:tr>
    </w:tbl>
    <w:p w14:paraId="5ECBD8B8" w14:textId="77777777" w:rsidR="002E7A14" w:rsidRPr="00902C0F" w:rsidRDefault="002E7A14" w:rsidP="00902C0F">
      <w:pPr>
        <w:spacing w:line="360" w:lineRule="auto"/>
        <w:jc w:val="both"/>
        <w:rPr>
          <w:szCs w:val="24"/>
        </w:rPr>
      </w:pPr>
    </w:p>
    <w:p w14:paraId="4D45FE02" w14:textId="77777777" w:rsidR="002E7A14" w:rsidRPr="00902C0F" w:rsidRDefault="002E7A14" w:rsidP="00902C0F">
      <w:pPr>
        <w:spacing w:line="360" w:lineRule="auto"/>
        <w:jc w:val="both"/>
        <w:rPr>
          <w:szCs w:val="24"/>
        </w:rPr>
      </w:pPr>
    </w:p>
    <w:tbl>
      <w:tblPr>
        <w:tblStyle w:val="TableGrid"/>
        <w:tblW w:w="0" w:type="auto"/>
        <w:tblLook w:val="04A0" w:firstRow="1" w:lastRow="0" w:firstColumn="1" w:lastColumn="0" w:noHBand="0" w:noVBand="1"/>
      </w:tblPr>
      <w:tblGrid>
        <w:gridCol w:w="2155"/>
        <w:gridCol w:w="7195"/>
      </w:tblGrid>
      <w:tr w:rsidR="002E7A14" w:rsidRPr="00902C0F" w14:paraId="7E324F8D" w14:textId="77777777" w:rsidTr="002E7A14">
        <w:tc>
          <w:tcPr>
            <w:tcW w:w="2155" w:type="dxa"/>
          </w:tcPr>
          <w:p w14:paraId="112E7389" w14:textId="77777777" w:rsidR="002E7A14" w:rsidRPr="00902C0F" w:rsidRDefault="002E7A14" w:rsidP="00902C0F">
            <w:pPr>
              <w:spacing w:line="360" w:lineRule="auto"/>
              <w:jc w:val="both"/>
              <w:rPr>
                <w:rFonts w:cs="Times New Roman"/>
                <w:szCs w:val="24"/>
              </w:rPr>
            </w:pPr>
            <w:r w:rsidRPr="00902C0F">
              <w:rPr>
                <w:rFonts w:cs="Times New Roman"/>
                <w:szCs w:val="24"/>
              </w:rPr>
              <w:t>Use Case ID</w:t>
            </w:r>
          </w:p>
        </w:tc>
        <w:tc>
          <w:tcPr>
            <w:tcW w:w="7195" w:type="dxa"/>
          </w:tcPr>
          <w:p w14:paraId="3E131C52" w14:textId="77777777" w:rsidR="002E7A14" w:rsidRPr="00902C0F" w:rsidRDefault="002E7A14" w:rsidP="00902C0F">
            <w:pPr>
              <w:spacing w:line="360" w:lineRule="auto"/>
              <w:jc w:val="both"/>
              <w:rPr>
                <w:rFonts w:cs="Times New Roman"/>
                <w:szCs w:val="24"/>
              </w:rPr>
            </w:pPr>
            <w:r w:rsidRPr="00902C0F">
              <w:rPr>
                <w:rFonts w:cs="Times New Roman"/>
                <w:szCs w:val="24"/>
              </w:rPr>
              <w:t>11</w:t>
            </w:r>
          </w:p>
        </w:tc>
      </w:tr>
      <w:tr w:rsidR="002E7A14" w:rsidRPr="00902C0F" w14:paraId="45C8217D" w14:textId="77777777" w:rsidTr="002E7A14">
        <w:tc>
          <w:tcPr>
            <w:tcW w:w="2155" w:type="dxa"/>
          </w:tcPr>
          <w:p w14:paraId="6B22C54A" w14:textId="77777777" w:rsidR="002E7A14" w:rsidRPr="00902C0F" w:rsidRDefault="002E7A14" w:rsidP="00902C0F">
            <w:pPr>
              <w:spacing w:line="360" w:lineRule="auto"/>
              <w:jc w:val="both"/>
              <w:rPr>
                <w:rFonts w:cs="Times New Roman"/>
                <w:szCs w:val="24"/>
              </w:rPr>
            </w:pPr>
            <w:r w:rsidRPr="00902C0F">
              <w:rPr>
                <w:rFonts w:cs="Times New Roman"/>
                <w:szCs w:val="24"/>
              </w:rPr>
              <w:t>Use Case Name</w:t>
            </w:r>
          </w:p>
        </w:tc>
        <w:tc>
          <w:tcPr>
            <w:tcW w:w="7195" w:type="dxa"/>
          </w:tcPr>
          <w:p w14:paraId="2FF78578" w14:textId="77777777" w:rsidR="002E7A14" w:rsidRPr="00902C0F" w:rsidRDefault="002E7A14" w:rsidP="00902C0F">
            <w:pPr>
              <w:spacing w:line="360" w:lineRule="auto"/>
              <w:jc w:val="both"/>
              <w:rPr>
                <w:rFonts w:cs="Times New Roman"/>
                <w:szCs w:val="24"/>
              </w:rPr>
            </w:pPr>
            <w:r w:rsidRPr="00902C0F">
              <w:rPr>
                <w:rFonts w:cs="Times New Roman"/>
                <w:szCs w:val="24"/>
              </w:rPr>
              <w:t>Search Audience Insights</w:t>
            </w:r>
          </w:p>
        </w:tc>
      </w:tr>
      <w:tr w:rsidR="002E7A14" w:rsidRPr="00902C0F" w14:paraId="18ED0663" w14:textId="77777777" w:rsidTr="002E7A14">
        <w:tc>
          <w:tcPr>
            <w:tcW w:w="2155" w:type="dxa"/>
          </w:tcPr>
          <w:p w14:paraId="29B98A89" w14:textId="77777777" w:rsidR="002E7A14" w:rsidRPr="00902C0F" w:rsidRDefault="002E7A14" w:rsidP="00A0219A">
            <w:pPr>
              <w:spacing w:line="360" w:lineRule="auto"/>
              <w:rPr>
                <w:rFonts w:cs="Times New Roman"/>
                <w:szCs w:val="24"/>
              </w:rPr>
            </w:pPr>
            <w:r w:rsidRPr="00902C0F">
              <w:rPr>
                <w:rFonts w:cs="Times New Roman"/>
                <w:szCs w:val="24"/>
              </w:rPr>
              <w:t>Use Case Description</w:t>
            </w:r>
          </w:p>
        </w:tc>
        <w:tc>
          <w:tcPr>
            <w:tcW w:w="7195" w:type="dxa"/>
          </w:tcPr>
          <w:p w14:paraId="4E04603E" w14:textId="77777777" w:rsidR="002E7A14" w:rsidRPr="00902C0F" w:rsidRDefault="002E7A14" w:rsidP="00902C0F">
            <w:pPr>
              <w:spacing w:line="360" w:lineRule="auto"/>
              <w:jc w:val="both"/>
              <w:rPr>
                <w:rFonts w:cs="Times New Roman"/>
                <w:szCs w:val="24"/>
              </w:rPr>
            </w:pPr>
            <w:r w:rsidRPr="00902C0F">
              <w:rPr>
                <w:rFonts w:cs="Times New Roman"/>
                <w:szCs w:val="24"/>
              </w:rPr>
              <w:t>Search the details of audience insights based on advertisers information</w:t>
            </w:r>
          </w:p>
        </w:tc>
      </w:tr>
      <w:tr w:rsidR="002E7A14" w:rsidRPr="00902C0F" w14:paraId="4BEA6EE4" w14:textId="77777777" w:rsidTr="002E7A14">
        <w:tc>
          <w:tcPr>
            <w:tcW w:w="2155" w:type="dxa"/>
          </w:tcPr>
          <w:p w14:paraId="581AD1F7" w14:textId="77777777" w:rsidR="002E7A14" w:rsidRPr="00902C0F" w:rsidRDefault="002E7A14" w:rsidP="00902C0F">
            <w:pPr>
              <w:spacing w:line="360" w:lineRule="auto"/>
              <w:jc w:val="both"/>
              <w:rPr>
                <w:rFonts w:cs="Times New Roman"/>
                <w:szCs w:val="24"/>
              </w:rPr>
            </w:pPr>
            <w:r w:rsidRPr="00902C0F">
              <w:rPr>
                <w:rFonts w:cs="Times New Roman"/>
                <w:szCs w:val="24"/>
              </w:rPr>
              <w:t>Actor</w:t>
            </w:r>
          </w:p>
        </w:tc>
        <w:tc>
          <w:tcPr>
            <w:tcW w:w="7195" w:type="dxa"/>
          </w:tcPr>
          <w:p w14:paraId="17F5CDF2" w14:textId="77777777" w:rsidR="002E7A14" w:rsidRPr="00902C0F" w:rsidRDefault="002E7A14" w:rsidP="00902C0F">
            <w:pPr>
              <w:spacing w:line="360" w:lineRule="auto"/>
              <w:jc w:val="both"/>
              <w:rPr>
                <w:rFonts w:cs="Times New Roman"/>
                <w:szCs w:val="24"/>
              </w:rPr>
            </w:pPr>
            <w:r w:rsidRPr="00902C0F">
              <w:rPr>
                <w:rFonts w:cs="Times New Roman"/>
                <w:szCs w:val="24"/>
              </w:rPr>
              <w:t>Admin</w:t>
            </w:r>
          </w:p>
        </w:tc>
      </w:tr>
      <w:tr w:rsidR="002E7A14" w:rsidRPr="00902C0F" w14:paraId="0A054994" w14:textId="77777777" w:rsidTr="002E7A14">
        <w:tc>
          <w:tcPr>
            <w:tcW w:w="2155" w:type="dxa"/>
          </w:tcPr>
          <w:p w14:paraId="7BAD0095" w14:textId="77777777" w:rsidR="002E7A14" w:rsidRPr="00902C0F" w:rsidRDefault="002E7A14" w:rsidP="00902C0F">
            <w:pPr>
              <w:spacing w:line="360" w:lineRule="auto"/>
              <w:jc w:val="both"/>
              <w:rPr>
                <w:rFonts w:cs="Times New Roman"/>
                <w:szCs w:val="24"/>
              </w:rPr>
            </w:pPr>
            <w:r w:rsidRPr="00902C0F">
              <w:rPr>
                <w:rFonts w:cs="Times New Roman"/>
                <w:szCs w:val="24"/>
              </w:rPr>
              <w:t>Pre-Conditions</w:t>
            </w:r>
          </w:p>
        </w:tc>
        <w:tc>
          <w:tcPr>
            <w:tcW w:w="7195" w:type="dxa"/>
          </w:tcPr>
          <w:p w14:paraId="36FC5994" w14:textId="77777777" w:rsidR="002E7A14" w:rsidRPr="00902C0F" w:rsidRDefault="002E7A14" w:rsidP="00902C0F">
            <w:pPr>
              <w:spacing w:line="360" w:lineRule="auto"/>
              <w:jc w:val="both"/>
              <w:rPr>
                <w:rFonts w:cs="Times New Roman"/>
                <w:szCs w:val="24"/>
              </w:rPr>
            </w:pPr>
            <w:r w:rsidRPr="00902C0F">
              <w:rPr>
                <w:rFonts w:cs="Times New Roman"/>
                <w:szCs w:val="24"/>
              </w:rPr>
              <w:t>The Admin should be logged in and should have information about creatives.</w:t>
            </w:r>
          </w:p>
        </w:tc>
      </w:tr>
      <w:tr w:rsidR="002E7A14" w:rsidRPr="00902C0F" w14:paraId="03875C27" w14:textId="77777777" w:rsidTr="002E7A14">
        <w:tc>
          <w:tcPr>
            <w:tcW w:w="2155" w:type="dxa"/>
          </w:tcPr>
          <w:p w14:paraId="07E458D5" w14:textId="77777777" w:rsidR="002E7A14" w:rsidRPr="00902C0F" w:rsidRDefault="002E7A14" w:rsidP="00902C0F">
            <w:pPr>
              <w:spacing w:line="360" w:lineRule="auto"/>
              <w:jc w:val="both"/>
              <w:rPr>
                <w:rFonts w:cs="Times New Roman"/>
                <w:szCs w:val="24"/>
              </w:rPr>
            </w:pPr>
            <w:r w:rsidRPr="00902C0F">
              <w:rPr>
                <w:rFonts w:cs="Times New Roman"/>
                <w:szCs w:val="24"/>
              </w:rPr>
              <w:t>Basic Flow</w:t>
            </w:r>
          </w:p>
        </w:tc>
        <w:tc>
          <w:tcPr>
            <w:tcW w:w="7195" w:type="dxa"/>
          </w:tcPr>
          <w:p w14:paraId="5E30A158" w14:textId="77777777" w:rsidR="002E7A14" w:rsidRPr="00902C0F" w:rsidRDefault="002E7A14" w:rsidP="00902C0F">
            <w:pPr>
              <w:pStyle w:val="ListParagraph"/>
              <w:numPr>
                <w:ilvl w:val="0"/>
                <w:numId w:val="2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details about the creatives are taken by admin.</w:t>
            </w:r>
          </w:p>
          <w:p w14:paraId="0AAA8F21" w14:textId="77777777" w:rsidR="002E7A14" w:rsidRPr="00902C0F" w:rsidRDefault="002E7A14" w:rsidP="00902C0F">
            <w:pPr>
              <w:pStyle w:val="ListParagraph"/>
              <w:numPr>
                <w:ilvl w:val="0"/>
                <w:numId w:val="2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Using those details the search operation is performed on database table which contain information about audience insights that are taken from social media like web, TV, mobile etc…</w:t>
            </w:r>
          </w:p>
          <w:p w14:paraId="4C419684" w14:textId="77777777" w:rsidR="002E7A14" w:rsidRPr="00902C0F" w:rsidRDefault="002E7A14" w:rsidP="00902C0F">
            <w:pPr>
              <w:pStyle w:val="ListParagraph"/>
              <w:numPr>
                <w:ilvl w:val="0"/>
                <w:numId w:val="26"/>
              </w:numPr>
              <w:spacing w:after="0" w:line="360" w:lineRule="auto"/>
              <w:jc w:val="both"/>
              <w:rPr>
                <w:rFonts w:ascii="Times New Roman" w:hAnsi="Times New Roman" w:cs="Times New Roman"/>
                <w:sz w:val="24"/>
                <w:szCs w:val="24"/>
              </w:rPr>
            </w:pPr>
            <w:r w:rsidRPr="00902C0F">
              <w:rPr>
                <w:rFonts w:ascii="Times New Roman" w:hAnsi="Times New Roman" w:cs="Times New Roman"/>
                <w:sz w:val="24"/>
                <w:szCs w:val="24"/>
              </w:rPr>
              <w:t>The results of above operation are returned to the admin.</w:t>
            </w:r>
          </w:p>
          <w:p w14:paraId="0B382245" w14:textId="77777777" w:rsidR="002E7A14" w:rsidRPr="00902C0F" w:rsidRDefault="002E7A14" w:rsidP="00902C0F">
            <w:pPr>
              <w:pStyle w:val="ListParagraph"/>
              <w:spacing w:line="360" w:lineRule="auto"/>
              <w:jc w:val="both"/>
              <w:rPr>
                <w:rFonts w:ascii="Times New Roman" w:hAnsi="Times New Roman" w:cs="Times New Roman"/>
                <w:sz w:val="24"/>
                <w:szCs w:val="24"/>
              </w:rPr>
            </w:pPr>
          </w:p>
        </w:tc>
      </w:tr>
      <w:tr w:rsidR="002E7A14" w:rsidRPr="00902C0F" w14:paraId="1F8CB3AF" w14:textId="77777777" w:rsidTr="002E7A14">
        <w:tc>
          <w:tcPr>
            <w:tcW w:w="2155" w:type="dxa"/>
          </w:tcPr>
          <w:p w14:paraId="7AE708A6" w14:textId="77777777" w:rsidR="002E7A14" w:rsidRPr="00902C0F" w:rsidRDefault="002E7A14" w:rsidP="00902C0F">
            <w:pPr>
              <w:spacing w:line="360" w:lineRule="auto"/>
              <w:jc w:val="both"/>
              <w:rPr>
                <w:rFonts w:cs="Times New Roman"/>
                <w:szCs w:val="24"/>
              </w:rPr>
            </w:pPr>
            <w:r w:rsidRPr="00902C0F">
              <w:rPr>
                <w:rFonts w:cs="Times New Roman"/>
                <w:szCs w:val="24"/>
              </w:rPr>
              <w:t>Post-Conditions</w:t>
            </w:r>
          </w:p>
        </w:tc>
        <w:tc>
          <w:tcPr>
            <w:tcW w:w="7195" w:type="dxa"/>
          </w:tcPr>
          <w:p w14:paraId="0C43C942" w14:textId="77777777" w:rsidR="002E7A14" w:rsidRPr="00902C0F" w:rsidRDefault="002E7A14" w:rsidP="00902C0F">
            <w:pPr>
              <w:spacing w:line="360" w:lineRule="auto"/>
              <w:jc w:val="both"/>
              <w:rPr>
                <w:rFonts w:cs="Times New Roman"/>
                <w:szCs w:val="24"/>
              </w:rPr>
            </w:pPr>
            <w:r w:rsidRPr="00902C0F">
              <w:rPr>
                <w:rFonts w:cs="Times New Roman"/>
                <w:szCs w:val="24"/>
              </w:rPr>
              <w:t>The audience insights should be returned to admin.</w:t>
            </w:r>
          </w:p>
        </w:tc>
      </w:tr>
    </w:tbl>
    <w:p w14:paraId="15C91024" w14:textId="77777777" w:rsidR="002E7A14" w:rsidRPr="00902C0F" w:rsidRDefault="002E7A14" w:rsidP="00A80C7A">
      <w:pPr>
        <w:pStyle w:val="IndentedParagraph"/>
      </w:pPr>
    </w:p>
    <w:p w14:paraId="367A045B" w14:textId="1FE9DEBD" w:rsidR="005574A2" w:rsidRPr="00902C0F" w:rsidRDefault="005574A2" w:rsidP="00902C0F">
      <w:pPr>
        <w:pStyle w:val="Heading2"/>
        <w:spacing w:line="360" w:lineRule="auto"/>
        <w:jc w:val="both"/>
        <w:rPr>
          <w:rFonts w:ascii="Times New Roman" w:hAnsi="Times New Roman"/>
          <w:szCs w:val="24"/>
        </w:rPr>
      </w:pPr>
      <w:r w:rsidRPr="00902C0F">
        <w:rPr>
          <w:rFonts w:ascii="Times New Roman" w:hAnsi="Times New Roman"/>
          <w:szCs w:val="24"/>
        </w:rPr>
        <w:lastRenderedPageBreak/>
        <w:t>ERD Diagram</w:t>
      </w:r>
    </w:p>
    <w:p w14:paraId="1BC2ED48" w14:textId="09994089" w:rsidR="0070114B" w:rsidRPr="00902C0F" w:rsidRDefault="0070114B" w:rsidP="00A80C7A">
      <w:pPr>
        <w:pStyle w:val="IndentedParagraph"/>
      </w:pPr>
      <w:r w:rsidRPr="00902C0F">
        <w:drawing>
          <wp:inline distT="0" distB="0" distL="0" distR="0" wp14:anchorId="574D6FA1" wp14:editId="0006B74A">
            <wp:extent cx="5943600" cy="363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in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2C6B7D73" w14:textId="32B86C8F" w:rsidR="0070114B" w:rsidRPr="00A0219A" w:rsidRDefault="0070114B" w:rsidP="00A80C7A">
      <w:pPr>
        <w:pStyle w:val="IndentedParagraph"/>
      </w:pPr>
      <w:r w:rsidRPr="00A0219A">
        <w:t>Description</w:t>
      </w:r>
    </w:p>
    <w:p w14:paraId="2971E8A7" w14:textId="77777777" w:rsidR="00EA1DEC" w:rsidRPr="00902C0F" w:rsidRDefault="00EA1DEC" w:rsidP="00902C0F">
      <w:pPr>
        <w:spacing w:line="360" w:lineRule="auto"/>
        <w:jc w:val="both"/>
        <w:rPr>
          <w:szCs w:val="24"/>
        </w:rPr>
      </w:pPr>
      <w:r w:rsidRPr="00902C0F">
        <w:rPr>
          <w:szCs w:val="24"/>
        </w:rPr>
        <w:t>Our project contains 9 core entities, below is the description of the each entity in detail.</w:t>
      </w:r>
    </w:p>
    <w:p w14:paraId="11F71D6C" w14:textId="77777777" w:rsidR="00EA1DEC" w:rsidRPr="00902C0F" w:rsidRDefault="00EA1DEC" w:rsidP="00902C0F">
      <w:pPr>
        <w:spacing w:line="360" w:lineRule="auto"/>
        <w:jc w:val="both"/>
        <w:rPr>
          <w:szCs w:val="24"/>
        </w:rPr>
      </w:pPr>
    </w:p>
    <w:p w14:paraId="5030680A" w14:textId="27E0FA56"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User Entity:</w:t>
      </w:r>
      <w:r w:rsidRPr="00902C0F">
        <w:rPr>
          <w:rFonts w:ascii="Times New Roman" w:hAnsi="Times New Roman" w:cs="Times New Roman"/>
          <w:sz w:val="24"/>
          <w:szCs w:val="24"/>
        </w:rPr>
        <w:t xml:space="preserve"> This is the user entity, which contains all the user details. This entity has a unique id and email attribute with which a user can be uniquely identified </w:t>
      </w:r>
      <w:r w:rsidR="00A0219A" w:rsidRPr="00902C0F">
        <w:rPr>
          <w:rFonts w:ascii="Times New Roman" w:hAnsi="Times New Roman" w:cs="Times New Roman"/>
          <w:sz w:val="24"/>
          <w:szCs w:val="24"/>
        </w:rPr>
        <w:t>throughout</w:t>
      </w:r>
      <w:r w:rsidRPr="00902C0F">
        <w:rPr>
          <w:rFonts w:ascii="Times New Roman" w:hAnsi="Times New Roman" w:cs="Times New Roman"/>
          <w:sz w:val="24"/>
          <w:szCs w:val="24"/>
        </w:rPr>
        <w:t xml:space="preserve"> the system. It also includes various multivalued (like phone number) and composite attribute like name attribute which is composed of first name and last_name, address attribute which is composed of state, zip, city and country properties. </w:t>
      </w:r>
    </w:p>
    <w:p w14:paraId="6C141D20" w14:textId="77777777" w:rsidR="00EA1DEC" w:rsidRPr="00902C0F" w:rsidRDefault="00EA1DEC" w:rsidP="00902C0F">
      <w:pPr>
        <w:spacing w:line="360" w:lineRule="auto"/>
        <w:jc w:val="both"/>
        <w:rPr>
          <w:szCs w:val="24"/>
        </w:rPr>
      </w:pPr>
    </w:p>
    <w:p w14:paraId="5AAE3821" w14:textId="0EB64816"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Advertiser Entity</w:t>
      </w:r>
      <w:r w:rsidRPr="00A0219A">
        <w:rPr>
          <w:rFonts w:ascii="Times New Roman" w:hAnsi="Times New Roman" w:cs="Times New Roman"/>
          <w:b/>
          <w:sz w:val="24"/>
          <w:szCs w:val="24"/>
        </w:rPr>
        <w:t>:</w:t>
      </w:r>
      <w:r w:rsidRPr="00902C0F">
        <w:rPr>
          <w:rFonts w:ascii="Times New Roman" w:hAnsi="Times New Roman" w:cs="Times New Roman"/>
          <w:sz w:val="24"/>
          <w:szCs w:val="24"/>
        </w:rPr>
        <w:t xml:space="preserve"> Each user can be an advertiser; </w:t>
      </w:r>
      <w:r w:rsidR="00A0219A" w:rsidRPr="00902C0F">
        <w:rPr>
          <w:rFonts w:ascii="Times New Roman" w:hAnsi="Times New Roman" w:cs="Times New Roman"/>
          <w:sz w:val="24"/>
          <w:szCs w:val="24"/>
        </w:rPr>
        <w:t>each</w:t>
      </w:r>
      <w:r w:rsidRPr="00902C0F">
        <w:rPr>
          <w:rFonts w:ascii="Times New Roman" w:hAnsi="Times New Roman" w:cs="Times New Roman"/>
          <w:sz w:val="24"/>
          <w:szCs w:val="24"/>
        </w:rPr>
        <w:t xml:space="preserve"> advertiser consists of all the user attributes along with the advertiser specific attributes like Status, company name, company website.</w:t>
      </w:r>
    </w:p>
    <w:p w14:paraId="68AC2C38" w14:textId="77777777" w:rsidR="00EA1DEC" w:rsidRPr="00902C0F" w:rsidRDefault="00EA1DEC" w:rsidP="00902C0F">
      <w:pPr>
        <w:pStyle w:val="ListParagraph"/>
        <w:spacing w:line="360" w:lineRule="auto"/>
        <w:jc w:val="both"/>
        <w:rPr>
          <w:rFonts w:ascii="Times New Roman" w:hAnsi="Times New Roman" w:cs="Times New Roman"/>
          <w:sz w:val="24"/>
          <w:szCs w:val="24"/>
        </w:rPr>
      </w:pPr>
    </w:p>
    <w:p w14:paraId="30293F34" w14:textId="77777777"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lastRenderedPageBreak/>
        <w:t>Currency Entity:</w:t>
      </w:r>
      <w:r w:rsidRPr="00902C0F">
        <w:rPr>
          <w:rFonts w:ascii="Times New Roman" w:hAnsi="Times New Roman" w:cs="Times New Roman"/>
          <w:sz w:val="24"/>
          <w:szCs w:val="24"/>
        </w:rPr>
        <w:t xml:space="preserve"> Advertiser uses this entity to specify his time zone preference.  It has the unique currency_code attribute, currency country and Name.</w:t>
      </w:r>
    </w:p>
    <w:p w14:paraId="396A8615" w14:textId="77777777" w:rsidR="00EA1DEC" w:rsidRPr="00902C0F" w:rsidRDefault="00EA1DEC" w:rsidP="00902C0F">
      <w:pPr>
        <w:spacing w:line="360" w:lineRule="auto"/>
        <w:jc w:val="both"/>
        <w:rPr>
          <w:szCs w:val="24"/>
        </w:rPr>
      </w:pPr>
    </w:p>
    <w:p w14:paraId="46A6A573" w14:textId="77777777"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Category Entity</w:t>
      </w:r>
      <w:r w:rsidRPr="00902C0F">
        <w:rPr>
          <w:rFonts w:ascii="Times New Roman" w:hAnsi="Times New Roman" w:cs="Times New Roman"/>
          <w:i/>
          <w:sz w:val="24"/>
          <w:szCs w:val="24"/>
        </w:rPr>
        <w:t>:</w:t>
      </w:r>
      <w:r w:rsidRPr="00902C0F">
        <w:rPr>
          <w:rFonts w:ascii="Times New Roman" w:hAnsi="Times New Roman" w:cs="Times New Roman"/>
          <w:sz w:val="24"/>
          <w:szCs w:val="24"/>
        </w:rPr>
        <w:t xml:space="preserve"> Each Advertiser has a specific category like (social, science &amp; technology, kids, entertainment etc.) This information is maintained using this Category Entity. This has unique id and the category name.</w:t>
      </w:r>
    </w:p>
    <w:p w14:paraId="0226141C" w14:textId="77777777" w:rsidR="00EA1DEC" w:rsidRPr="00902C0F" w:rsidRDefault="00EA1DEC" w:rsidP="00902C0F">
      <w:pPr>
        <w:spacing w:line="360" w:lineRule="auto"/>
        <w:jc w:val="both"/>
        <w:rPr>
          <w:szCs w:val="24"/>
        </w:rPr>
      </w:pPr>
    </w:p>
    <w:p w14:paraId="09DE15CC" w14:textId="77777777"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Admin Entity:</w:t>
      </w:r>
      <w:r w:rsidRPr="00902C0F">
        <w:rPr>
          <w:rFonts w:ascii="Times New Roman" w:hAnsi="Times New Roman" w:cs="Times New Roman"/>
          <w:sz w:val="24"/>
          <w:szCs w:val="24"/>
        </w:rPr>
        <w:t xml:space="preserve"> Each user can be an admin. This has certain Role and authorization specific details of each user.</w:t>
      </w:r>
    </w:p>
    <w:p w14:paraId="27F6D941" w14:textId="77777777" w:rsidR="00EA1DEC" w:rsidRPr="00902C0F" w:rsidRDefault="00EA1DEC" w:rsidP="00902C0F">
      <w:pPr>
        <w:spacing w:line="360" w:lineRule="auto"/>
        <w:jc w:val="both"/>
        <w:rPr>
          <w:szCs w:val="24"/>
        </w:rPr>
      </w:pPr>
    </w:p>
    <w:p w14:paraId="43F9482D" w14:textId="77777777"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Events Entity:</w:t>
      </w:r>
      <w:r w:rsidRPr="00902C0F">
        <w:rPr>
          <w:rFonts w:ascii="Times New Roman" w:hAnsi="Times New Roman" w:cs="Times New Roman"/>
          <w:sz w:val="24"/>
          <w:szCs w:val="24"/>
        </w:rPr>
        <w:t xml:space="preserve"> This is one of the important entities in our ERD. This entity contains all the events details that are happening. System gets the information from about the events based on the advertiser inputs using this entity. This has the following attributes, unique id, Event name, Time, category of the event, media_type (like web or in person event etc.), gender_group which specifies for which gender this event is for, age_group which specifies which age group is this event for, web_site information, location details (City, state, zip, country). </w:t>
      </w:r>
    </w:p>
    <w:p w14:paraId="4D52D26E" w14:textId="77777777" w:rsidR="00EA1DEC" w:rsidRPr="00902C0F" w:rsidRDefault="00EA1DEC" w:rsidP="00902C0F">
      <w:pPr>
        <w:spacing w:line="360" w:lineRule="auto"/>
        <w:jc w:val="both"/>
        <w:rPr>
          <w:szCs w:val="24"/>
        </w:rPr>
      </w:pPr>
    </w:p>
    <w:p w14:paraId="7D5FB3A7" w14:textId="77777777" w:rsidR="00EA1DEC" w:rsidRPr="00902C0F"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Creative Entity:</w:t>
      </w:r>
      <w:r w:rsidRPr="00902C0F">
        <w:rPr>
          <w:rFonts w:ascii="Times New Roman" w:hAnsi="Times New Roman" w:cs="Times New Roman"/>
          <w:sz w:val="24"/>
          <w:szCs w:val="24"/>
        </w:rPr>
        <w:t xml:space="preserve"> This entity is used to store all the creative/ad specific details of the advertisers. This has unique id, creative name, Status which specifies if this is still active or not, media_type of the creative (like video, audio or native ad), size of the creative, url which is a optional attribute.</w:t>
      </w:r>
    </w:p>
    <w:p w14:paraId="5B7C0ADF" w14:textId="77777777" w:rsidR="00EA1DEC" w:rsidRPr="00902C0F" w:rsidRDefault="00EA1DEC" w:rsidP="00902C0F">
      <w:pPr>
        <w:spacing w:line="360" w:lineRule="auto"/>
        <w:jc w:val="both"/>
        <w:rPr>
          <w:szCs w:val="24"/>
        </w:rPr>
      </w:pPr>
    </w:p>
    <w:p w14:paraId="40B9FAEF" w14:textId="77777777" w:rsidR="00EA1DEC" w:rsidRDefault="00EA1DEC" w:rsidP="00902C0F">
      <w:pPr>
        <w:pStyle w:val="ListParagraph"/>
        <w:numPr>
          <w:ilvl w:val="0"/>
          <w:numId w:val="30"/>
        </w:numPr>
        <w:spacing w:after="0" w:line="360" w:lineRule="auto"/>
        <w:jc w:val="both"/>
        <w:rPr>
          <w:rFonts w:ascii="Times New Roman" w:hAnsi="Times New Roman" w:cs="Times New Roman"/>
          <w:sz w:val="24"/>
          <w:szCs w:val="24"/>
        </w:rPr>
      </w:pPr>
      <w:r w:rsidRPr="00A0219A">
        <w:rPr>
          <w:rFonts w:ascii="Times New Roman" w:hAnsi="Times New Roman" w:cs="Times New Roman"/>
          <w:b/>
          <w:i/>
          <w:sz w:val="24"/>
          <w:szCs w:val="24"/>
        </w:rPr>
        <w:t>Audience Insights:</w:t>
      </w:r>
      <w:r w:rsidRPr="00902C0F">
        <w:rPr>
          <w:rFonts w:ascii="Times New Roman" w:hAnsi="Times New Roman" w:cs="Times New Roman"/>
          <w:sz w:val="24"/>
          <w:szCs w:val="24"/>
        </w:rPr>
        <w:t xml:space="preserve"> This entity contains all the details about the users insights about a particular product or thing. This has unique id, name, age of the user, gender, country, state, city and a multivalued interests of the user. This entity is used to display insights to the advertiser based on his input details. </w:t>
      </w:r>
    </w:p>
    <w:p w14:paraId="0805D06D" w14:textId="77777777" w:rsidR="00A0219A" w:rsidRPr="00A0219A" w:rsidRDefault="00A0219A" w:rsidP="00A0219A">
      <w:pPr>
        <w:pStyle w:val="ListParagraph"/>
        <w:rPr>
          <w:rFonts w:ascii="Times New Roman" w:hAnsi="Times New Roman" w:cs="Times New Roman"/>
          <w:sz w:val="24"/>
          <w:szCs w:val="24"/>
        </w:rPr>
      </w:pPr>
    </w:p>
    <w:p w14:paraId="4768515A" w14:textId="77777777" w:rsidR="00A0219A" w:rsidRDefault="00A0219A" w:rsidP="00A0219A">
      <w:pPr>
        <w:spacing w:line="360" w:lineRule="auto"/>
        <w:jc w:val="both"/>
        <w:rPr>
          <w:szCs w:val="24"/>
        </w:rPr>
      </w:pPr>
    </w:p>
    <w:p w14:paraId="10A24476" w14:textId="77777777" w:rsidR="00A0219A" w:rsidRPr="00A0219A" w:rsidRDefault="00A0219A" w:rsidP="00A0219A">
      <w:pPr>
        <w:spacing w:line="360" w:lineRule="auto"/>
        <w:jc w:val="both"/>
        <w:rPr>
          <w:szCs w:val="24"/>
        </w:rPr>
      </w:pPr>
    </w:p>
    <w:p w14:paraId="39DC6835" w14:textId="42EAC3E3" w:rsidR="00EA1DEC" w:rsidRPr="00902C0F" w:rsidRDefault="004A56F2" w:rsidP="00A80C7A">
      <w:pPr>
        <w:pStyle w:val="IndentedParagraph"/>
      </w:pPr>
      <w:r w:rsidRPr="00902C0F">
        <w:lastRenderedPageBreak/>
        <w:t>Relational Schema</w:t>
      </w:r>
    </w:p>
    <w:p w14:paraId="4369BF6B" w14:textId="6059DFD3" w:rsidR="004A56F2" w:rsidRPr="00902C0F" w:rsidRDefault="00CA0842" w:rsidP="00A80C7A">
      <w:pPr>
        <w:pStyle w:val="IndentedParagraph"/>
      </w:pPr>
      <w:r>
        <w:pict w14:anchorId="0A709B04">
          <v:shape id="_x0000_i1026" type="#_x0000_t75" style="width:467pt;height:281pt">
            <v:imagedata r:id="rId11" o:title="rel final1"/>
          </v:shape>
        </w:pict>
      </w:r>
    </w:p>
    <w:p w14:paraId="3AD34F6D" w14:textId="6824FFF1" w:rsidR="004A56F2" w:rsidRPr="00902C0F" w:rsidRDefault="004A56F2" w:rsidP="00A80C7A">
      <w:pPr>
        <w:pStyle w:val="IndentedParagraph"/>
      </w:pPr>
      <w:r w:rsidRPr="00902C0F">
        <w:t xml:space="preserve">Description: </w:t>
      </w:r>
    </w:p>
    <w:p w14:paraId="673C2035" w14:textId="5F1B89C3" w:rsidR="008E55F7" w:rsidRPr="00A0219A" w:rsidRDefault="004A56F2" w:rsidP="00A80C7A">
      <w:pPr>
        <w:pStyle w:val="IndentedParagraph"/>
        <w:rPr>
          <w:b/>
        </w:rPr>
      </w:pPr>
      <w:r w:rsidRPr="00A0219A">
        <w:t>The Advertiser table and Admin table has foreign key references to User table, which indicates a user can be an advertiser or Admin.</w:t>
      </w:r>
    </w:p>
    <w:p w14:paraId="19121F01" w14:textId="70A836D4" w:rsidR="008E55F7" w:rsidRPr="00A0219A" w:rsidRDefault="008E55F7" w:rsidP="00A80C7A">
      <w:pPr>
        <w:pStyle w:val="IndentedParagraph"/>
        <w:rPr>
          <w:b/>
        </w:rPr>
      </w:pPr>
      <w:r w:rsidRPr="00A0219A">
        <w:t>Creative and Advertisers are have a one to many relation ship, means each Advertiser can have many creative under his account, so Creative has a foreign key reference to the advertiser table.</w:t>
      </w:r>
    </w:p>
    <w:p w14:paraId="3B16A6ED" w14:textId="6FF81E1F" w:rsidR="00CB7914" w:rsidRPr="00A0219A" w:rsidRDefault="00CB7914" w:rsidP="00A80C7A">
      <w:pPr>
        <w:pStyle w:val="IndentedParagraph"/>
        <w:rPr>
          <w:b/>
        </w:rPr>
      </w:pPr>
      <w:r w:rsidRPr="00A0219A">
        <w:t>Advertiser and Category are related to each other, Advertiser has the foreign key references to the category table.</w:t>
      </w:r>
    </w:p>
    <w:p w14:paraId="21F931CC" w14:textId="79239176" w:rsidR="00CB7914" w:rsidRPr="00A0219A" w:rsidRDefault="00CB7914" w:rsidP="00A80C7A">
      <w:pPr>
        <w:pStyle w:val="IndentedParagraph"/>
        <w:rPr>
          <w:b/>
        </w:rPr>
      </w:pPr>
      <w:r w:rsidRPr="00A0219A">
        <w:t>Each Advertiser has a Currency so these two entities are related to each other so advertiser has a foreign key reference to the Currency Table.</w:t>
      </w:r>
    </w:p>
    <w:p w14:paraId="08448D16" w14:textId="630384FF" w:rsidR="001E35AE" w:rsidRPr="00A0219A" w:rsidRDefault="00CB7914" w:rsidP="00A80C7A">
      <w:pPr>
        <w:pStyle w:val="IndentedParagraph"/>
        <w:rPr>
          <w:b/>
        </w:rPr>
      </w:pPr>
      <w:r w:rsidRPr="00A0219A">
        <w:t>Each Advertiser has a TimeZoone preference so these two entities are related to each other so advertiser has a foreign key reference to the Time</w:t>
      </w:r>
      <w:r w:rsidR="00CD0464" w:rsidRPr="00A0219A">
        <w:t xml:space="preserve"> </w:t>
      </w:r>
      <w:r w:rsidRPr="00A0219A">
        <w:t>Zone Table.</w:t>
      </w:r>
    </w:p>
    <w:p w14:paraId="582BDE7C" w14:textId="4C02F333" w:rsidR="00085987" w:rsidRPr="00A0219A" w:rsidRDefault="00085987" w:rsidP="00A80C7A">
      <w:pPr>
        <w:pStyle w:val="IndentedParagraph"/>
        <w:rPr>
          <w:b/>
        </w:rPr>
      </w:pPr>
      <w:r w:rsidRPr="00A0219A">
        <w:lastRenderedPageBreak/>
        <w:t>Events table contains all the information about Events. It is data table just used to get information and is not related to other tables.</w:t>
      </w:r>
    </w:p>
    <w:p w14:paraId="1FFD1B09" w14:textId="1D2F09BE" w:rsidR="00085987" w:rsidRPr="00A0219A" w:rsidRDefault="00085987" w:rsidP="00A80C7A">
      <w:pPr>
        <w:pStyle w:val="IndentedParagraph"/>
        <w:rPr>
          <w:b/>
        </w:rPr>
      </w:pPr>
      <w:r w:rsidRPr="00A0219A">
        <w:t>Each audience has many interests so we have one to many relation between the audience and interests table, so Interests has foreign key reference to the audience table.</w:t>
      </w:r>
    </w:p>
    <w:p w14:paraId="03D763FD" w14:textId="12AED76F" w:rsidR="00CB7914" w:rsidRPr="00902C0F" w:rsidRDefault="00602C63" w:rsidP="00A80C7A">
      <w:pPr>
        <w:pStyle w:val="IndentedParagraph"/>
      </w:pPr>
      <w:r w:rsidRPr="00902C0F">
        <w:t>Class Diagram</w:t>
      </w:r>
    </w:p>
    <w:p w14:paraId="7BBAB972" w14:textId="59C462DE" w:rsidR="00A632E0" w:rsidRPr="00902C0F" w:rsidRDefault="005D215E" w:rsidP="00A80C7A">
      <w:pPr>
        <w:pStyle w:val="IndentedParagraph"/>
      </w:pPr>
      <w:r w:rsidRPr="00902C0F">
        <w:drawing>
          <wp:inline distT="0" distB="0" distL="0" distR="0" wp14:anchorId="5E11D303" wp14:editId="7F3565E4">
            <wp:extent cx="5943600" cy="4365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5625"/>
                    </a:xfrm>
                    <a:prstGeom prst="rect">
                      <a:avLst/>
                    </a:prstGeom>
                  </pic:spPr>
                </pic:pic>
              </a:graphicData>
            </a:graphic>
          </wp:inline>
        </w:drawing>
      </w:r>
    </w:p>
    <w:p w14:paraId="3E92E83F" w14:textId="6C686312" w:rsidR="005D215E" w:rsidRPr="00902C0F" w:rsidRDefault="005D215E" w:rsidP="00A80C7A">
      <w:pPr>
        <w:pStyle w:val="IndentedParagraph"/>
      </w:pPr>
      <w:r w:rsidRPr="00902C0F">
        <w:t>Description:</w:t>
      </w:r>
    </w:p>
    <w:p w14:paraId="006EC887" w14:textId="77777777" w:rsidR="00B72864" w:rsidRPr="00902C0F" w:rsidRDefault="00B72864" w:rsidP="00902C0F">
      <w:pPr>
        <w:spacing w:line="360" w:lineRule="auto"/>
        <w:jc w:val="both"/>
        <w:rPr>
          <w:szCs w:val="24"/>
        </w:rPr>
      </w:pPr>
      <w:r w:rsidRPr="00902C0F">
        <w:rPr>
          <w:b/>
          <w:i/>
          <w:szCs w:val="24"/>
        </w:rPr>
        <w:t>User</w:t>
      </w:r>
      <w:r w:rsidRPr="00902C0F">
        <w:rPr>
          <w:szCs w:val="24"/>
        </w:rPr>
        <w:t xml:space="preserve">: This class has the private properties of the user like user_id, email, name, firstname, lastname, street, city, zipcode, country, password hash, phoneno, role. This has four public methods getUserdetails(), addUser(user), deleteUser(user), updateUser(user) which perform CRUD operations on user object. </w:t>
      </w:r>
    </w:p>
    <w:p w14:paraId="32AF36C0" w14:textId="77777777" w:rsidR="00B72864" w:rsidRPr="00902C0F" w:rsidRDefault="00B72864" w:rsidP="00902C0F">
      <w:pPr>
        <w:spacing w:line="360" w:lineRule="auto"/>
        <w:jc w:val="both"/>
        <w:rPr>
          <w:szCs w:val="24"/>
        </w:rPr>
      </w:pPr>
      <w:r w:rsidRPr="00902C0F">
        <w:rPr>
          <w:b/>
          <w:i/>
          <w:szCs w:val="24"/>
        </w:rPr>
        <w:lastRenderedPageBreak/>
        <w:t>Advertiser</w:t>
      </w:r>
      <w:r w:rsidRPr="00902C0F">
        <w:rPr>
          <w:i/>
          <w:szCs w:val="24"/>
        </w:rPr>
        <w:t>:</w:t>
      </w:r>
      <w:r w:rsidRPr="00902C0F">
        <w:rPr>
          <w:szCs w:val="24"/>
        </w:rPr>
        <w:t xml:space="preserve"> This class has the private properties id, status, website, companyname. The following are the public methods on this class which are used to perform various crud operations getAdvDetails(),  addAdvDetails(), deleteAdvDetails(), updateAdv() and other operations like getInsights() which is used to get the audience insights details, getEvents() which gets the events from Events table, getReports() to get the reports, viewAnalytics() which perform necessary opeartions to display the analytics based on the advertiser input.</w:t>
      </w:r>
    </w:p>
    <w:p w14:paraId="131CDBB4" w14:textId="77777777" w:rsidR="00B72864" w:rsidRPr="00902C0F" w:rsidRDefault="00B72864" w:rsidP="00902C0F">
      <w:pPr>
        <w:spacing w:line="360" w:lineRule="auto"/>
        <w:jc w:val="both"/>
        <w:rPr>
          <w:szCs w:val="24"/>
        </w:rPr>
      </w:pPr>
      <w:r w:rsidRPr="00902C0F">
        <w:rPr>
          <w:b/>
          <w:i/>
          <w:szCs w:val="24"/>
        </w:rPr>
        <w:t>Events</w:t>
      </w:r>
      <w:r w:rsidRPr="00902C0F">
        <w:rPr>
          <w:i/>
          <w:szCs w:val="24"/>
        </w:rPr>
        <w:t>:</w:t>
      </w:r>
      <w:r w:rsidRPr="00902C0F">
        <w:rPr>
          <w:szCs w:val="24"/>
        </w:rPr>
        <w:t xml:space="preserve"> This class has the private properties id, event name, media type of the event,</w:t>
      </w:r>
    </w:p>
    <w:p w14:paraId="55254F29" w14:textId="77777777" w:rsidR="00B72864" w:rsidRPr="00902C0F" w:rsidRDefault="00B72864" w:rsidP="00902C0F">
      <w:pPr>
        <w:spacing w:line="360" w:lineRule="auto"/>
        <w:jc w:val="both"/>
        <w:rPr>
          <w:szCs w:val="24"/>
        </w:rPr>
      </w:pPr>
      <w:r w:rsidRPr="00902C0F">
        <w:rPr>
          <w:szCs w:val="24"/>
        </w:rPr>
        <w:t>Even fall under which category, gender preference of the event, age-group of the event, location and timezone details. It has four public methods searchEvents(), addEvents(), deleteEvents(), updateEvents() to perform  crud operations on the Event object.</w:t>
      </w:r>
    </w:p>
    <w:p w14:paraId="19B8F6FD" w14:textId="77777777" w:rsidR="00B72864" w:rsidRPr="00902C0F" w:rsidRDefault="00B72864" w:rsidP="00902C0F">
      <w:pPr>
        <w:spacing w:line="360" w:lineRule="auto"/>
        <w:jc w:val="both"/>
        <w:rPr>
          <w:szCs w:val="24"/>
        </w:rPr>
      </w:pPr>
      <w:r w:rsidRPr="00902C0F">
        <w:rPr>
          <w:b/>
          <w:i/>
          <w:szCs w:val="24"/>
        </w:rPr>
        <w:t>AduienceInsights</w:t>
      </w:r>
      <w:r w:rsidRPr="00902C0F">
        <w:rPr>
          <w:i/>
          <w:szCs w:val="24"/>
        </w:rPr>
        <w:t>:</w:t>
      </w:r>
      <w:r w:rsidRPr="00902C0F">
        <w:rPr>
          <w:szCs w:val="24"/>
        </w:rPr>
        <w:t xml:space="preserve"> It has the private properties about the audiences and their interests. This has id, name, age, gender, location and the various interests about the user. It has four public methods  addDetails(), updateDetails(), deleteDetails(), getDetails() which perform the crud operations.</w:t>
      </w:r>
    </w:p>
    <w:p w14:paraId="4D35ED83" w14:textId="77777777" w:rsidR="00B72864" w:rsidRPr="00902C0F" w:rsidRDefault="00B72864" w:rsidP="00902C0F">
      <w:pPr>
        <w:spacing w:line="360" w:lineRule="auto"/>
        <w:jc w:val="both"/>
        <w:rPr>
          <w:szCs w:val="24"/>
        </w:rPr>
      </w:pPr>
      <w:r w:rsidRPr="00902C0F">
        <w:rPr>
          <w:b/>
          <w:i/>
          <w:szCs w:val="24"/>
        </w:rPr>
        <w:t>Creative</w:t>
      </w:r>
      <w:r w:rsidRPr="00902C0F">
        <w:rPr>
          <w:b/>
          <w:szCs w:val="24"/>
        </w:rPr>
        <w:t>:</w:t>
      </w:r>
      <w:r w:rsidRPr="00902C0F">
        <w:rPr>
          <w:szCs w:val="24"/>
        </w:rPr>
        <w:t xml:space="preserve"> This class has the following private properties creative_id, creative_name, creative_status, ad_size, url, media_type of the creative, creative_category. It has four public methods to perform the crud operations on the creative.</w:t>
      </w:r>
    </w:p>
    <w:p w14:paraId="585AFD69" w14:textId="77777777" w:rsidR="00B72864" w:rsidRPr="00902C0F" w:rsidRDefault="00B72864" w:rsidP="00902C0F">
      <w:pPr>
        <w:spacing w:line="360" w:lineRule="auto"/>
        <w:jc w:val="both"/>
        <w:rPr>
          <w:szCs w:val="24"/>
        </w:rPr>
      </w:pPr>
      <w:r w:rsidRPr="00902C0F">
        <w:rPr>
          <w:b/>
          <w:i/>
          <w:szCs w:val="24"/>
        </w:rPr>
        <w:t>Admin</w:t>
      </w:r>
      <w:r w:rsidRPr="00902C0F">
        <w:rPr>
          <w:i/>
          <w:szCs w:val="24"/>
        </w:rPr>
        <w:t>:</w:t>
      </w:r>
      <w:r w:rsidRPr="00902C0F">
        <w:rPr>
          <w:szCs w:val="24"/>
        </w:rPr>
        <w:t xml:space="preserve"> It has the private properties id, designation, authorization related to admin. This has the public methods getAdmin(), updateAdmin(), deleteAdmin(), addAdmin() to perform the crud operations. Apart from this it has getEventDetails() , getInsights() methods to retrieve the event and insights details.</w:t>
      </w:r>
    </w:p>
    <w:p w14:paraId="5B0D7FE7" w14:textId="35B89D55" w:rsidR="00B72864" w:rsidRPr="00902C0F" w:rsidRDefault="00B72864" w:rsidP="00902C0F">
      <w:pPr>
        <w:spacing w:line="360" w:lineRule="auto"/>
        <w:jc w:val="both"/>
        <w:rPr>
          <w:szCs w:val="24"/>
        </w:rPr>
      </w:pPr>
      <w:r w:rsidRPr="00902C0F">
        <w:rPr>
          <w:b/>
          <w:i/>
          <w:szCs w:val="24"/>
        </w:rPr>
        <w:t>Category</w:t>
      </w:r>
      <w:r w:rsidRPr="00902C0F">
        <w:rPr>
          <w:i/>
          <w:szCs w:val="24"/>
        </w:rPr>
        <w:t>:</w:t>
      </w:r>
      <w:r w:rsidRPr="00902C0F">
        <w:rPr>
          <w:szCs w:val="24"/>
        </w:rPr>
        <w:t xml:space="preserve"> This class two private properties id and category_type and four pubic methods addCategory(), updateCategory(), deleteCategory() and getCategory() to perform the crud operations on the category object.</w:t>
      </w:r>
    </w:p>
    <w:p w14:paraId="28DBD966" w14:textId="67F8EF65" w:rsidR="00B72864" w:rsidRPr="00902C0F" w:rsidRDefault="00B72864" w:rsidP="00902C0F">
      <w:pPr>
        <w:spacing w:line="360" w:lineRule="auto"/>
        <w:jc w:val="both"/>
        <w:rPr>
          <w:szCs w:val="24"/>
        </w:rPr>
      </w:pPr>
      <w:r w:rsidRPr="00902C0F">
        <w:rPr>
          <w:b/>
          <w:i/>
          <w:szCs w:val="24"/>
        </w:rPr>
        <w:t>TimeZone</w:t>
      </w:r>
      <w:r w:rsidRPr="00902C0F">
        <w:rPr>
          <w:i/>
          <w:szCs w:val="24"/>
        </w:rPr>
        <w:t>:</w:t>
      </w:r>
      <w:r w:rsidRPr="00902C0F">
        <w:rPr>
          <w:szCs w:val="24"/>
        </w:rPr>
        <w:t xml:space="preserve"> This class has four private properties id, name, code, offset and four public methods getTimezone(), addTimeZone(), deleteTimeZone(), updateTimeZone() to perform operations on this object.</w:t>
      </w:r>
    </w:p>
    <w:p w14:paraId="152FDB33" w14:textId="067886D8" w:rsidR="00B72864" w:rsidRPr="00902C0F" w:rsidRDefault="00B72864" w:rsidP="00902C0F">
      <w:pPr>
        <w:spacing w:line="360" w:lineRule="auto"/>
        <w:jc w:val="both"/>
        <w:rPr>
          <w:szCs w:val="24"/>
        </w:rPr>
      </w:pPr>
      <w:r w:rsidRPr="00902C0F">
        <w:rPr>
          <w:b/>
          <w:i/>
          <w:szCs w:val="24"/>
        </w:rPr>
        <w:t>Currency</w:t>
      </w:r>
      <w:r w:rsidRPr="00902C0F">
        <w:rPr>
          <w:i/>
          <w:szCs w:val="24"/>
        </w:rPr>
        <w:t>:</w:t>
      </w:r>
      <w:r w:rsidRPr="00902C0F">
        <w:rPr>
          <w:szCs w:val="24"/>
        </w:rPr>
        <w:t xml:space="preserve"> This class has four private properties id, name, code country and four public methods getCurrency(), addCurrency(), updateCurrency(), deleteCurrency() to perform the curd operations.</w:t>
      </w:r>
    </w:p>
    <w:p w14:paraId="276AB25C" w14:textId="72DC2A0A" w:rsidR="00645AAF" w:rsidRPr="00902C0F" w:rsidRDefault="00F04720" w:rsidP="00A80C7A">
      <w:pPr>
        <w:pStyle w:val="IndentedParagraph"/>
      </w:pPr>
      <w:r w:rsidRPr="00902C0F">
        <w:lastRenderedPageBreak/>
        <w:t>Sequence Diagram</w:t>
      </w:r>
    </w:p>
    <w:p w14:paraId="6D56DE52" w14:textId="4FBA8762" w:rsidR="00645AAF" w:rsidRPr="00902C0F" w:rsidRDefault="00645AAF" w:rsidP="00A80C7A">
      <w:pPr>
        <w:pStyle w:val="IndentedParagraph"/>
      </w:pPr>
      <w:r w:rsidRPr="00902C0F">
        <w:drawing>
          <wp:inline distT="0" distB="0" distL="0" distR="0" wp14:anchorId="41E8A4B3" wp14:editId="3A0748DF">
            <wp:extent cx="5943600" cy="4936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36490"/>
                    </a:xfrm>
                    <a:prstGeom prst="rect">
                      <a:avLst/>
                    </a:prstGeom>
                  </pic:spPr>
                </pic:pic>
              </a:graphicData>
            </a:graphic>
          </wp:inline>
        </w:drawing>
      </w:r>
    </w:p>
    <w:p w14:paraId="448365CF" w14:textId="232D1451" w:rsidR="00645AAF" w:rsidRPr="00902C0F" w:rsidRDefault="00645AAF" w:rsidP="00A80C7A">
      <w:pPr>
        <w:pStyle w:val="IndentedParagraph"/>
      </w:pPr>
      <w:r w:rsidRPr="00902C0F">
        <w:t xml:space="preserve">Description: </w:t>
      </w:r>
    </w:p>
    <w:p w14:paraId="347FB713" w14:textId="39162840" w:rsidR="00E15835" w:rsidRPr="00902C0F" w:rsidRDefault="00E15835" w:rsidP="00902C0F">
      <w:pPr>
        <w:spacing w:line="360" w:lineRule="auto"/>
        <w:jc w:val="both"/>
        <w:rPr>
          <w:b/>
          <w:szCs w:val="24"/>
        </w:rPr>
      </w:pPr>
      <w:r w:rsidRPr="00902C0F">
        <w:rPr>
          <w:szCs w:val="24"/>
        </w:rPr>
        <w:t xml:space="preserve">The sequence </w:t>
      </w:r>
      <w:r w:rsidR="002C72FA" w:rsidRPr="00902C0F">
        <w:rPr>
          <w:szCs w:val="24"/>
        </w:rPr>
        <w:t xml:space="preserve">diagram describes the Admin functionality flow of logic. The Admin&lt;&lt;actor&gt;&gt; will have to create a profile using the signup page in the UI, then the profile details will be entered into the database. The Admin will have to login into the account using the credentials in the login page, then the credentials will be verified from the database in the backend. The Admin will have various functionalities in the Events module&lt;&lt;UI&gt;&gt; like creating events, adding new events, delete and get the list of various events all these CRUD operations will update the data base in the backend accordingly based on the user input from the UI. Similarly, the Admin can perform various operations on the Creatives module&lt;&lt;UI&gt;&gt;. The Admin uses the data collected </w:t>
      </w:r>
      <w:r w:rsidR="002C72FA" w:rsidRPr="00902C0F">
        <w:rPr>
          <w:szCs w:val="24"/>
        </w:rPr>
        <w:lastRenderedPageBreak/>
        <w:t xml:space="preserve">from various API’s and </w:t>
      </w:r>
      <w:r w:rsidR="00986776" w:rsidRPr="00902C0F">
        <w:rPr>
          <w:szCs w:val="24"/>
        </w:rPr>
        <w:t xml:space="preserve">generates audience insights for various products and stores the insights in the database in the backend. </w:t>
      </w:r>
    </w:p>
    <w:p w14:paraId="137138E0" w14:textId="36E5D10F" w:rsidR="00645AAF" w:rsidRPr="00902C0F" w:rsidRDefault="00E15835" w:rsidP="00A80C7A">
      <w:pPr>
        <w:pStyle w:val="IndentedParagraph"/>
      </w:pPr>
      <w:r w:rsidRPr="00902C0F">
        <w:drawing>
          <wp:inline distT="0" distB="0" distL="0" distR="0" wp14:anchorId="7C012C04" wp14:editId="27EF660D">
            <wp:extent cx="5975286" cy="4962525"/>
            <wp:effectExtent l="0" t="0" r="6985" b="0"/>
            <wp:docPr id="1" name="Picture 1" descr="C:\Users\Joga\Desktop\Project 295A\wrkbk-2\s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ga\Desktop\Project 295A\wrkbk-2\seq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2260" cy="4976622"/>
                    </a:xfrm>
                    <a:prstGeom prst="rect">
                      <a:avLst/>
                    </a:prstGeom>
                    <a:noFill/>
                    <a:ln>
                      <a:noFill/>
                    </a:ln>
                  </pic:spPr>
                </pic:pic>
              </a:graphicData>
            </a:graphic>
          </wp:inline>
        </w:drawing>
      </w:r>
    </w:p>
    <w:p w14:paraId="4A5FA0FB" w14:textId="1DE65D58" w:rsidR="00645AAF" w:rsidRPr="00902C0F" w:rsidRDefault="00645AAF" w:rsidP="00A80C7A">
      <w:pPr>
        <w:pStyle w:val="IndentedParagraph"/>
      </w:pPr>
      <w:r w:rsidRPr="00902C0F">
        <w:t xml:space="preserve">Description </w:t>
      </w:r>
    </w:p>
    <w:p w14:paraId="64BABCAF" w14:textId="68573555" w:rsidR="00986776" w:rsidRPr="00902C0F" w:rsidRDefault="00986776" w:rsidP="00902C0F">
      <w:pPr>
        <w:spacing w:line="360" w:lineRule="auto"/>
        <w:jc w:val="both"/>
        <w:rPr>
          <w:szCs w:val="24"/>
        </w:rPr>
      </w:pPr>
      <w:r w:rsidRPr="00902C0F">
        <w:rPr>
          <w:szCs w:val="24"/>
        </w:rPr>
        <w:t xml:space="preserve">The sequence diagram describes the Advertiser functionality flow of logic. The Advertiser&lt;&lt;actor&gt;&gt; will have to create a profile using the signup page in the UI, then the profile details will be entered into the database. The Advertiser will have to login into the account using the credentials in the login page, then the credentials will be verified from the database in the backend. The advertiser can search for Events in the Events Module in the UI, then the backend logic fetches the results from the database based on the user input. Similarly, the Advertiser can search for audience Insights in the audience Insights Module in the UI  and </w:t>
      </w:r>
      <w:r w:rsidRPr="00902C0F">
        <w:rPr>
          <w:szCs w:val="24"/>
        </w:rPr>
        <w:lastRenderedPageBreak/>
        <w:t>the backend logic fetches the results from the database and displays them on the UI. the Advertiser can perform operations on the Creatives module like create update delete and get creative details for a previous  creative or ads, the user input from the UI will be updated in the database accordingly.</w:t>
      </w:r>
    </w:p>
    <w:p w14:paraId="4B95E366" w14:textId="77777777" w:rsidR="00320BEE" w:rsidRPr="00902C0F" w:rsidRDefault="00320BEE" w:rsidP="00902C0F">
      <w:pPr>
        <w:spacing w:line="360" w:lineRule="auto"/>
        <w:jc w:val="both"/>
        <w:rPr>
          <w:szCs w:val="24"/>
        </w:rPr>
      </w:pPr>
    </w:p>
    <w:p w14:paraId="50418C1B" w14:textId="7DA8CFA8" w:rsidR="00320BEE" w:rsidRPr="00902C0F" w:rsidRDefault="00320BEE" w:rsidP="00902C0F">
      <w:pPr>
        <w:spacing w:line="360" w:lineRule="auto"/>
        <w:jc w:val="both"/>
        <w:rPr>
          <w:b/>
          <w:szCs w:val="24"/>
        </w:rPr>
      </w:pPr>
      <w:r w:rsidRPr="00902C0F">
        <w:rPr>
          <w:b/>
          <w:szCs w:val="24"/>
        </w:rPr>
        <w:t>Data Flow Diagram:</w:t>
      </w:r>
    </w:p>
    <w:p w14:paraId="7BB1C20A" w14:textId="77777777" w:rsidR="00E04BEE" w:rsidRPr="00902C0F" w:rsidRDefault="00E04BEE" w:rsidP="00A80C7A">
      <w:pPr>
        <w:pStyle w:val="IndentedParagraph"/>
      </w:pPr>
    </w:p>
    <w:p w14:paraId="2F5E352F" w14:textId="201B7D73" w:rsidR="00E04BEE" w:rsidRPr="00902C0F" w:rsidRDefault="00320BEE" w:rsidP="00A80C7A">
      <w:pPr>
        <w:pStyle w:val="IndentedParagraph"/>
      </w:pPr>
      <w:r w:rsidRPr="00902C0F">
        <w:drawing>
          <wp:inline distT="0" distB="0" distL="0" distR="0" wp14:anchorId="59A86883" wp14:editId="2CBE4B39">
            <wp:extent cx="5111752" cy="3205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1752" cy="3205675"/>
                    </a:xfrm>
                    <a:prstGeom prst="rect">
                      <a:avLst/>
                    </a:prstGeom>
                    <a:noFill/>
                    <a:ln>
                      <a:noFill/>
                    </a:ln>
                  </pic:spPr>
                </pic:pic>
              </a:graphicData>
            </a:graphic>
          </wp:inline>
        </w:drawing>
      </w:r>
    </w:p>
    <w:p w14:paraId="30ACB8DF" w14:textId="77777777" w:rsidR="00320BEE" w:rsidRPr="00902C0F" w:rsidRDefault="00320BEE" w:rsidP="00902C0F">
      <w:pPr>
        <w:spacing w:line="360" w:lineRule="auto"/>
        <w:jc w:val="both"/>
        <w:textAlignment w:val="baseline"/>
        <w:rPr>
          <w:b/>
          <w:bCs/>
          <w:szCs w:val="24"/>
        </w:rPr>
      </w:pPr>
    </w:p>
    <w:p w14:paraId="31A16A89" w14:textId="1880E0B0" w:rsidR="005C4A40" w:rsidRDefault="005C4A40" w:rsidP="00902C0F">
      <w:pPr>
        <w:pStyle w:val="Heading1"/>
        <w:numPr>
          <w:ilvl w:val="0"/>
          <w:numId w:val="0"/>
        </w:numPr>
        <w:spacing w:line="360" w:lineRule="auto"/>
        <w:rPr>
          <w:sz w:val="24"/>
          <w:szCs w:val="24"/>
        </w:rPr>
      </w:pPr>
      <w:r>
        <w:rPr>
          <w:sz w:val="24"/>
          <w:szCs w:val="24"/>
        </w:rPr>
        <w:lastRenderedPageBreak/>
        <w:t xml:space="preserve">Mockups </w:t>
      </w:r>
    </w:p>
    <w:p w14:paraId="23388E64" w14:textId="6AAB402E" w:rsidR="005C4A40" w:rsidRDefault="005C4A40" w:rsidP="005C4A40">
      <w:pPr>
        <w:pStyle w:val="IndentedParagraph"/>
      </w:pPr>
      <w:r w:rsidRPr="005C4A40">
        <w:drawing>
          <wp:inline distT="0" distB="0" distL="0" distR="0" wp14:anchorId="193ABC75" wp14:editId="11640DD0">
            <wp:extent cx="5943600" cy="2817603"/>
            <wp:effectExtent l="0" t="0" r="0" b="1905"/>
            <wp:docPr id="4" name="Picture 4" descr="C:\santosh\Fall 2015\295A\workbook2\Mockups\Mock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ntosh\Fall 2015\295A\workbook2\Mockups\Mockup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7603"/>
                    </a:xfrm>
                    <a:prstGeom prst="rect">
                      <a:avLst/>
                    </a:prstGeom>
                    <a:noFill/>
                    <a:ln>
                      <a:noFill/>
                    </a:ln>
                  </pic:spPr>
                </pic:pic>
              </a:graphicData>
            </a:graphic>
          </wp:inline>
        </w:drawing>
      </w:r>
    </w:p>
    <w:p w14:paraId="4672AAB2" w14:textId="01AE80F2" w:rsidR="005C4A40" w:rsidRDefault="005C4A40" w:rsidP="005C4A40">
      <w:pPr>
        <w:pStyle w:val="IndentedParagraph"/>
      </w:pPr>
      <w:r w:rsidRPr="005C4A40">
        <w:drawing>
          <wp:inline distT="0" distB="0" distL="0" distR="0" wp14:anchorId="303A5660" wp14:editId="2734672D">
            <wp:extent cx="5943600" cy="3370685"/>
            <wp:effectExtent l="0" t="0" r="0" b="1270"/>
            <wp:docPr id="7" name="Picture 7" descr="C:\santosh\Fall 2015\295A\workbook2\Mockups\Mock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antosh\Fall 2015\295A\workbook2\Mockups\Mockups\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0685"/>
                    </a:xfrm>
                    <a:prstGeom prst="rect">
                      <a:avLst/>
                    </a:prstGeom>
                    <a:noFill/>
                    <a:ln>
                      <a:noFill/>
                    </a:ln>
                  </pic:spPr>
                </pic:pic>
              </a:graphicData>
            </a:graphic>
          </wp:inline>
        </w:drawing>
      </w:r>
    </w:p>
    <w:p w14:paraId="2066E25F" w14:textId="701CF110" w:rsidR="005C4A40" w:rsidRDefault="005C4A40" w:rsidP="005C4A40">
      <w:pPr>
        <w:pStyle w:val="IndentedParagraph"/>
      </w:pPr>
      <w:r w:rsidRPr="005C4A40">
        <w:lastRenderedPageBreak/>
        <w:drawing>
          <wp:inline distT="0" distB="0" distL="0" distR="0" wp14:anchorId="2E260482" wp14:editId="3DC82D02">
            <wp:extent cx="5943600" cy="2806216"/>
            <wp:effectExtent l="0" t="0" r="0" b="0"/>
            <wp:docPr id="13" name="Picture 13" descr="C:\santosh\Fall 2015\295A\workbook2\Mockups\Mock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ntosh\Fall 2015\295A\workbook2\Mockups\Mockups\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6216"/>
                    </a:xfrm>
                    <a:prstGeom prst="rect">
                      <a:avLst/>
                    </a:prstGeom>
                    <a:noFill/>
                    <a:ln>
                      <a:noFill/>
                    </a:ln>
                  </pic:spPr>
                </pic:pic>
              </a:graphicData>
            </a:graphic>
          </wp:inline>
        </w:drawing>
      </w:r>
    </w:p>
    <w:p w14:paraId="43736C4F" w14:textId="77FC71F5" w:rsidR="005C4A40" w:rsidRDefault="005C4A40" w:rsidP="005C4A40">
      <w:pPr>
        <w:pStyle w:val="IndentedParagraph"/>
      </w:pPr>
      <w:r w:rsidRPr="005C4A40">
        <w:drawing>
          <wp:inline distT="0" distB="0" distL="0" distR="0" wp14:anchorId="2D8ACA10" wp14:editId="6CEF91C2">
            <wp:extent cx="5943600" cy="2844711"/>
            <wp:effectExtent l="0" t="0" r="0" b="0"/>
            <wp:docPr id="14" name="Picture 14" descr="C:\santosh\Fall 2015\295A\workbook2\Mockups\Mocku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antosh\Fall 2015\295A\workbook2\Mockups\Mockups\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4711"/>
                    </a:xfrm>
                    <a:prstGeom prst="rect">
                      <a:avLst/>
                    </a:prstGeom>
                    <a:noFill/>
                    <a:ln>
                      <a:noFill/>
                    </a:ln>
                  </pic:spPr>
                </pic:pic>
              </a:graphicData>
            </a:graphic>
          </wp:inline>
        </w:drawing>
      </w:r>
    </w:p>
    <w:p w14:paraId="3DB7AC93" w14:textId="5D48CB3A" w:rsidR="005C4A40" w:rsidRDefault="005C4A40" w:rsidP="005C4A40">
      <w:pPr>
        <w:pStyle w:val="IndentedParagraph"/>
      </w:pPr>
      <w:r w:rsidRPr="005C4A40">
        <w:lastRenderedPageBreak/>
        <w:drawing>
          <wp:inline distT="0" distB="0" distL="0" distR="0" wp14:anchorId="5002DEBA" wp14:editId="5EDC5B4A">
            <wp:extent cx="5943600" cy="2734614"/>
            <wp:effectExtent l="0" t="0" r="0" b="8890"/>
            <wp:docPr id="16" name="Picture 16" descr="C:\santosh\Fall 2015\295A\workbook2\Mockups\Mocku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antosh\Fall 2015\295A\workbook2\Mockups\Mockups\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4614"/>
                    </a:xfrm>
                    <a:prstGeom prst="rect">
                      <a:avLst/>
                    </a:prstGeom>
                    <a:noFill/>
                    <a:ln>
                      <a:noFill/>
                    </a:ln>
                  </pic:spPr>
                </pic:pic>
              </a:graphicData>
            </a:graphic>
          </wp:inline>
        </w:drawing>
      </w:r>
    </w:p>
    <w:p w14:paraId="46A70471" w14:textId="6081F98A" w:rsidR="005C4A40" w:rsidRDefault="005C4A40" w:rsidP="005C4A40">
      <w:pPr>
        <w:pStyle w:val="IndentedParagraph"/>
      </w:pPr>
      <w:r w:rsidRPr="005C4A40">
        <w:drawing>
          <wp:inline distT="0" distB="0" distL="0" distR="0" wp14:anchorId="0175A086" wp14:editId="382F7F1F">
            <wp:extent cx="5943600" cy="2734614"/>
            <wp:effectExtent l="0" t="0" r="0" b="8890"/>
            <wp:docPr id="17" name="Picture 17" descr="C:\santosh\Fall 2015\295A\workbook2\Mockups\Mocku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antosh\Fall 2015\295A\workbook2\Mockups\Mockups\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34614"/>
                    </a:xfrm>
                    <a:prstGeom prst="rect">
                      <a:avLst/>
                    </a:prstGeom>
                    <a:noFill/>
                    <a:ln>
                      <a:noFill/>
                    </a:ln>
                  </pic:spPr>
                </pic:pic>
              </a:graphicData>
            </a:graphic>
          </wp:inline>
        </w:drawing>
      </w:r>
    </w:p>
    <w:p w14:paraId="112C9059" w14:textId="3D440F98" w:rsidR="005C4A40" w:rsidRDefault="005C4A40" w:rsidP="005C4A40">
      <w:pPr>
        <w:pStyle w:val="IndentedParagraph"/>
      </w:pPr>
      <w:r w:rsidRPr="005C4A40">
        <w:lastRenderedPageBreak/>
        <w:drawing>
          <wp:inline distT="0" distB="0" distL="0" distR="0" wp14:anchorId="421C68C3" wp14:editId="00AAA86A">
            <wp:extent cx="5943600" cy="3614290"/>
            <wp:effectExtent l="0" t="0" r="0" b="5715"/>
            <wp:docPr id="18" name="Picture 18" descr="C:\santosh\Fall 2015\295A\workbook2\Mockups\Mocku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antosh\Fall 2015\295A\workbook2\Mockups\Mockups\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4290"/>
                    </a:xfrm>
                    <a:prstGeom prst="rect">
                      <a:avLst/>
                    </a:prstGeom>
                    <a:noFill/>
                    <a:ln>
                      <a:noFill/>
                    </a:ln>
                  </pic:spPr>
                </pic:pic>
              </a:graphicData>
            </a:graphic>
          </wp:inline>
        </w:drawing>
      </w:r>
    </w:p>
    <w:p w14:paraId="2E0B9465" w14:textId="6551D137" w:rsidR="005C4A40" w:rsidRDefault="005C4A40" w:rsidP="005C4A40">
      <w:pPr>
        <w:pStyle w:val="IndentedParagraph"/>
      </w:pPr>
      <w:r w:rsidRPr="005C4A40">
        <w:lastRenderedPageBreak/>
        <w:drawing>
          <wp:inline distT="0" distB="0" distL="0" distR="0" wp14:anchorId="307966F6" wp14:editId="5A1786C8">
            <wp:extent cx="5943600" cy="5272338"/>
            <wp:effectExtent l="0" t="0" r="0" b="5080"/>
            <wp:docPr id="19" name="Picture 19" descr="C:\santosh\Fall 2015\295A\workbook2\Mockups\Mocku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antosh\Fall 2015\295A\workbook2\Mockups\Mockups\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72338"/>
                    </a:xfrm>
                    <a:prstGeom prst="rect">
                      <a:avLst/>
                    </a:prstGeom>
                    <a:noFill/>
                    <a:ln>
                      <a:noFill/>
                    </a:ln>
                  </pic:spPr>
                </pic:pic>
              </a:graphicData>
            </a:graphic>
          </wp:inline>
        </w:drawing>
      </w:r>
    </w:p>
    <w:p w14:paraId="539A91CE" w14:textId="4CA18BA0" w:rsidR="005C4A40" w:rsidRPr="005C4A40" w:rsidRDefault="005C4A40" w:rsidP="005C4A40">
      <w:pPr>
        <w:pStyle w:val="IndentedParagraph"/>
      </w:pPr>
      <w:r w:rsidRPr="005C4A40">
        <w:lastRenderedPageBreak/>
        <w:drawing>
          <wp:inline distT="0" distB="0" distL="0" distR="0" wp14:anchorId="385B6A5C" wp14:editId="3E775049">
            <wp:extent cx="5943600" cy="2844711"/>
            <wp:effectExtent l="0" t="0" r="0" b="0"/>
            <wp:docPr id="20" name="Picture 20" descr="C:\santosh\Fall 2015\295A\workbook2\Mockups\Mocku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antosh\Fall 2015\295A\workbook2\Mockups\Mockups\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4711"/>
                    </a:xfrm>
                    <a:prstGeom prst="rect">
                      <a:avLst/>
                    </a:prstGeom>
                    <a:noFill/>
                    <a:ln>
                      <a:noFill/>
                    </a:ln>
                  </pic:spPr>
                </pic:pic>
              </a:graphicData>
            </a:graphic>
          </wp:inline>
        </w:drawing>
      </w:r>
    </w:p>
    <w:p w14:paraId="5A0A0E5D" w14:textId="77777777" w:rsidR="00902C0F" w:rsidRPr="00DC337B" w:rsidRDefault="00902C0F" w:rsidP="00902C0F">
      <w:pPr>
        <w:pStyle w:val="Heading1"/>
        <w:numPr>
          <w:ilvl w:val="0"/>
          <w:numId w:val="0"/>
        </w:numPr>
        <w:spacing w:line="360" w:lineRule="auto"/>
        <w:rPr>
          <w:b w:val="0"/>
          <w:sz w:val="24"/>
          <w:szCs w:val="24"/>
        </w:rPr>
      </w:pPr>
      <w:r w:rsidRPr="00DC337B">
        <w:rPr>
          <w:sz w:val="24"/>
          <w:szCs w:val="24"/>
        </w:rPr>
        <w:lastRenderedPageBreak/>
        <w:t>QA, Performance, Deployment Plan</w:t>
      </w:r>
    </w:p>
    <w:p w14:paraId="4ED5FEF2" w14:textId="77777777" w:rsidR="00902C0F" w:rsidRPr="00DC337B" w:rsidRDefault="00902C0F" w:rsidP="00902C0F">
      <w:pPr>
        <w:spacing w:line="360" w:lineRule="auto"/>
        <w:jc w:val="both"/>
        <w:rPr>
          <w:szCs w:val="24"/>
        </w:rPr>
      </w:pPr>
      <w:r w:rsidRPr="00DC337B">
        <w:rPr>
          <w:szCs w:val="24"/>
        </w:rPr>
        <w:t xml:space="preserve">We have written Test plan for our application. We categorized our tests into Unit testing, Functional Testing, Integration testing, Usability Testing and Security. We used Test Driven development approach for developing our application. </w:t>
      </w:r>
    </w:p>
    <w:p w14:paraId="02A258BE" w14:textId="77777777" w:rsidR="00902C0F" w:rsidRPr="00DC337B" w:rsidRDefault="00902C0F" w:rsidP="00902C0F">
      <w:pPr>
        <w:spacing w:line="360" w:lineRule="auto"/>
        <w:rPr>
          <w:szCs w:val="24"/>
        </w:rPr>
      </w:pPr>
      <w:r w:rsidRPr="00DC337B">
        <w:rPr>
          <w:szCs w:val="24"/>
        </w:rPr>
        <w:t>We have used following testing frameworks in our application</w:t>
      </w:r>
    </w:p>
    <w:p w14:paraId="293327CC" w14:textId="77777777" w:rsidR="00902C0F" w:rsidRPr="00DC337B" w:rsidRDefault="00902C0F" w:rsidP="00902C0F">
      <w:pPr>
        <w:pStyle w:val="ListParagraph"/>
        <w:numPr>
          <w:ilvl w:val="0"/>
          <w:numId w:val="32"/>
        </w:numPr>
        <w:spacing w:line="360" w:lineRule="auto"/>
        <w:rPr>
          <w:rFonts w:ascii="Times New Roman" w:hAnsi="Times New Roman" w:cs="Times New Roman"/>
          <w:b/>
          <w:sz w:val="24"/>
          <w:szCs w:val="24"/>
        </w:rPr>
      </w:pPr>
      <w:r w:rsidRPr="00DC337B">
        <w:rPr>
          <w:rFonts w:ascii="Times New Roman" w:hAnsi="Times New Roman" w:cs="Times New Roman"/>
          <w:b/>
          <w:sz w:val="24"/>
          <w:szCs w:val="24"/>
        </w:rPr>
        <w:t>Jasmine</w:t>
      </w:r>
    </w:p>
    <w:p w14:paraId="2A8A8E7C" w14:textId="77777777" w:rsidR="00902C0F" w:rsidRPr="00DC337B" w:rsidRDefault="00902C0F" w:rsidP="00902C0F">
      <w:pPr>
        <w:spacing w:line="360" w:lineRule="auto"/>
        <w:ind w:left="360"/>
        <w:jc w:val="both"/>
        <w:rPr>
          <w:szCs w:val="24"/>
        </w:rPr>
      </w:pPr>
      <w:r w:rsidRPr="00DC337B">
        <w:rPr>
          <w:szCs w:val="24"/>
        </w:rPr>
        <w:t>Jasmine is a behavior-driven development framework for testing JavaScript code. It does not depend on any other JavaScript frameworks. It does not require a DOM. And it has a clean, obvious syntax so that you can easily write tests.</w:t>
      </w:r>
    </w:p>
    <w:p w14:paraId="2088FF91" w14:textId="77777777" w:rsidR="00902C0F" w:rsidRPr="00DC337B" w:rsidRDefault="00902C0F" w:rsidP="00902C0F">
      <w:pPr>
        <w:pStyle w:val="ListParagraph"/>
        <w:numPr>
          <w:ilvl w:val="0"/>
          <w:numId w:val="32"/>
        </w:numPr>
        <w:spacing w:line="360" w:lineRule="auto"/>
        <w:rPr>
          <w:rFonts w:ascii="Times New Roman" w:hAnsi="Times New Roman" w:cs="Times New Roman"/>
          <w:b/>
          <w:sz w:val="24"/>
          <w:szCs w:val="24"/>
        </w:rPr>
      </w:pPr>
      <w:r w:rsidRPr="00DC337B">
        <w:rPr>
          <w:rFonts w:ascii="Times New Roman" w:hAnsi="Times New Roman" w:cs="Times New Roman"/>
          <w:b/>
          <w:sz w:val="24"/>
          <w:szCs w:val="24"/>
        </w:rPr>
        <w:t>Mocha</w:t>
      </w:r>
    </w:p>
    <w:p w14:paraId="42C13352" w14:textId="77777777" w:rsidR="00902C0F" w:rsidRPr="00DC337B" w:rsidRDefault="00902C0F" w:rsidP="00902C0F">
      <w:pPr>
        <w:spacing w:line="360" w:lineRule="auto"/>
        <w:ind w:left="360"/>
        <w:jc w:val="both"/>
        <w:rPr>
          <w:szCs w:val="24"/>
        </w:rPr>
      </w:pPr>
      <w:r w:rsidRPr="00DC337B">
        <w:rPr>
          <w:szCs w:val="24"/>
        </w:rPr>
        <w:t>Mocha is a feature-rich JavaScript test framework running on </w:t>
      </w:r>
      <w:hyperlink r:id="rId25" w:history="1">
        <w:r w:rsidRPr="00DC337B">
          <w:rPr>
            <w:szCs w:val="24"/>
          </w:rPr>
          <w:t>Node.js</w:t>
        </w:r>
      </w:hyperlink>
      <w:r w:rsidRPr="00DC337B">
        <w:rPr>
          <w:szCs w:val="24"/>
        </w:rPr>
        <w:t> and the browser, making asynchronous testing simple and fun. Mocha tests run serially, allowing for flexible and accurate reporting, while mapping uncaught exceptions to the correct test cases. It is really simple to use and lets us keep our test files small and focused on one particular unit of code. Using the Behavior-driven Development (BDD) interface of Mocha also makes our tests very readable and obvious to anyone as to what is being tested.</w:t>
      </w:r>
    </w:p>
    <w:p w14:paraId="08DA9BDF" w14:textId="77777777" w:rsidR="00902C0F" w:rsidRPr="00DC337B" w:rsidRDefault="00902C0F" w:rsidP="00902C0F">
      <w:pPr>
        <w:pStyle w:val="ListParagraph"/>
        <w:numPr>
          <w:ilvl w:val="0"/>
          <w:numId w:val="32"/>
        </w:numPr>
        <w:spacing w:line="360" w:lineRule="auto"/>
        <w:rPr>
          <w:rFonts w:ascii="Times New Roman" w:hAnsi="Times New Roman" w:cs="Times New Roman"/>
          <w:b/>
          <w:sz w:val="24"/>
          <w:szCs w:val="24"/>
        </w:rPr>
      </w:pPr>
      <w:r w:rsidRPr="00DC337B">
        <w:rPr>
          <w:rFonts w:ascii="Times New Roman" w:hAnsi="Times New Roman" w:cs="Times New Roman"/>
          <w:b/>
          <w:sz w:val="24"/>
          <w:szCs w:val="24"/>
        </w:rPr>
        <w:t>Nock</w:t>
      </w:r>
    </w:p>
    <w:p w14:paraId="459A6DA3" w14:textId="77777777" w:rsidR="00902C0F" w:rsidRDefault="00902C0F" w:rsidP="00902C0F">
      <w:pPr>
        <w:spacing w:line="360" w:lineRule="auto"/>
        <w:ind w:left="360"/>
        <w:jc w:val="both"/>
        <w:rPr>
          <w:szCs w:val="24"/>
        </w:rPr>
      </w:pPr>
      <w:r w:rsidRPr="00DC337B">
        <w:rPr>
          <w:szCs w:val="24"/>
        </w:rPr>
        <w:t>Nock is an HTTP mocking and expectations library for Node.js Nock can be used to test modules that perform HTTP requests in isolation. For instance, if a module makes HTTP requests to the Amazon API, you can test that module in isolation.</w:t>
      </w:r>
    </w:p>
    <w:p w14:paraId="2F5FA3F7" w14:textId="07DF9C44" w:rsidR="00902C0F" w:rsidRPr="00902C0F" w:rsidRDefault="00902C0F" w:rsidP="00902C0F">
      <w:pPr>
        <w:spacing w:line="360" w:lineRule="auto"/>
        <w:jc w:val="both"/>
        <w:rPr>
          <w:b/>
          <w:szCs w:val="24"/>
        </w:rPr>
      </w:pPr>
      <w:r w:rsidRPr="00902C0F">
        <w:rPr>
          <w:b/>
          <w:szCs w:val="24"/>
        </w:rPr>
        <w:t>Unit Testing:</w:t>
      </w:r>
    </w:p>
    <w:p w14:paraId="7CB9A0CC" w14:textId="77777777" w:rsidR="00902C0F" w:rsidRPr="00DC337B" w:rsidRDefault="00902C0F" w:rsidP="00902C0F">
      <w:pPr>
        <w:spacing w:line="360" w:lineRule="auto"/>
        <w:rPr>
          <w:szCs w:val="24"/>
        </w:rPr>
      </w:pPr>
      <w:r w:rsidRPr="00DC337B">
        <w:rPr>
          <w:szCs w:val="24"/>
        </w:rPr>
        <w:t>Unit testing is performed at the end of each and every module of our application to check whether each module is working properly or not. Developers will create and review Test cases.</w:t>
      </w:r>
    </w:p>
    <w:p w14:paraId="785AA772" w14:textId="77777777" w:rsidR="00902C0F" w:rsidRPr="00DC337B" w:rsidRDefault="00902C0F" w:rsidP="00902C0F">
      <w:pPr>
        <w:spacing w:line="360" w:lineRule="auto"/>
        <w:rPr>
          <w:szCs w:val="24"/>
        </w:rPr>
      </w:pPr>
      <w:r w:rsidRPr="00DC337B">
        <w:rPr>
          <w:szCs w:val="24"/>
        </w:rPr>
        <w:t>Some of the unit test cases are:</w:t>
      </w:r>
    </w:p>
    <w:p w14:paraId="48D6ABA3" w14:textId="77777777" w:rsidR="00902C0F" w:rsidRPr="00DC337B" w:rsidRDefault="00902C0F" w:rsidP="00902C0F">
      <w:pPr>
        <w:pStyle w:val="ListParagraph"/>
        <w:numPr>
          <w:ilvl w:val="0"/>
          <w:numId w:val="32"/>
        </w:numPr>
        <w:spacing w:line="360" w:lineRule="auto"/>
        <w:rPr>
          <w:rFonts w:ascii="Times New Roman" w:hAnsi="Times New Roman" w:cs="Times New Roman"/>
          <w:sz w:val="24"/>
          <w:szCs w:val="24"/>
        </w:rPr>
      </w:pPr>
      <w:r w:rsidRPr="00DC337B">
        <w:rPr>
          <w:rFonts w:ascii="Times New Roman" w:hAnsi="Times New Roman" w:cs="Times New Roman"/>
          <w:sz w:val="24"/>
          <w:szCs w:val="24"/>
        </w:rPr>
        <w:t>Verify if the data is getting pushed from the different API’s to the application.</w:t>
      </w:r>
    </w:p>
    <w:p w14:paraId="6E83635B" w14:textId="77777777" w:rsidR="00902C0F" w:rsidRPr="00DC337B" w:rsidRDefault="00902C0F" w:rsidP="00902C0F">
      <w:pPr>
        <w:pStyle w:val="ListParagraph"/>
        <w:numPr>
          <w:ilvl w:val="0"/>
          <w:numId w:val="32"/>
        </w:numPr>
        <w:spacing w:line="360" w:lineRule="auto"/>
        <w:rPr>
          <w:rFonts w:ascii="Times New Roman" w:hAnsi="Times New Roman" w:cs="Times New Roman"/>
          <w:sz w:val="24"/>
          <w:szCs w:val="24"/>
        </w:rPr>
      </w:pPr>
      <w:r w:rsidRPr="00DC337B">
        <w:rPr>
          <w:rFonts w:ascii="Times New Roman" w:hAnsi="Times New Roman" w:cs="Times New Roman"/>
          <w:sz w:val="24"/>
          <w:szCs w:val="24"/>
        </w:rPr>
        <w:t>Check if the data from multiple API’s is getting synced at regular intervals to cloud.</w:t>
      </w:r>
    </w:p>
    <w:p w14:paraId="41877D6A" w14:textId="77777777" w:rsidR="00902C0F" w:rsidRPr="00DC337B" w:rsidRDefault="00902C0F" w:rsidP="00902C0F">
      <w:pPr>
        <w:pStyle w:val="ListParagraph"/>
        <w:numPr>
          <w:ilvl w:val="0"/>
          <w:numId w:val="32"/>
        </w:numPr>
        <w:spacing w:line="360" w:lineRule="auto"/>
        <w:rPr>
          <w:rFonts w:ascii="Times New Roman" w:hAnsi="Times New Roman" w:cs="Times New Roman"/>
          <w:sz w:val="24"/>
          <w:szCs w:val="24"/>
        </w:rPr>
      </w:pPr>
      <w:r w:rsidRPr="00DC337B">
        <w:rPr>
          <w:rFonts w:ascii="Times New Roman" w:hAnsi="Times New Roman" w:cs="Times New Roman"/>
          <w:sz w:val="24"/>
          <w:szCs w:val="24"/>
        </w:rPr>
        <w:t>Check whether application is providing necessary recommendations to the end users (Advertisers, Advertising agencies, Individuals).</w:t>
      </w:r>
    </w:p>
    <w:p w14:paraId="05E31FF5" w14:textId="77777777" w:rsidR="00902C0F" w:rsidRPr="00DC337B" w:rsidRDefault="00902C0F" w:rsidP="00902C0F">
      <w:pPr>
        <w:spacing w:line="360" w:lineRule="auto"/>
        <w:rPr>
          <w:szCs w:val="24"/>
        </w:rPr>
      </w:pPr>
    </w:p>
    <w:p w14:paraId="754DA250" w14:textId="287A8D69" w:rsidR="00902C0F" w:rsidRPr="00DC337B" w:rsidRDefault="00902C0F" w:rsidP="00902C0F">
      <w:pPr>
        <w:pStyle w:val="Heading1"/>
        <w:numPr>
          <w:ilvl w:val="0"/>
          <w:numId w:val="0"/>
        </w:numPr>
        <w:spacing w:line="360" w:lineRule="auto"/>
        <w:rPr>
          <w:sz w:val="24"/>
          <w:szCs w:val="24"/>
        </w:rPr>
      </w:pPr>
      <w:r w:rsidRPr="00DC337B">
        <w:rPr>
          <w:sz w:val="24"/>
          <w:szCs w:val="24"/>
        </w:rPr>
        <w:lastRenderedPageBreak/>
        <w:t>Integration Testing</w:t>
      </w:r>
    </w:p>
    <w:p w14:paraId="3E58CCA0" w14:textId="77777777" w:rsidR="00902C0F" w:rsidRPr="00DC337B" w:rsidRDefault="00902C0F" w:rsidP="00902C0F">
      <w:pPr>
        <w:spacing w:line="360" w:lineRule="auto"/>
        <w:rPr>
          <w:szCs w:val="24"/>
        </w:rPr>
      </w:pPr>
      <w:r w:rsidRPr="00DC337B">
        <w:rPr>
          <w:szCs w:val="24"/>
        </w:rPr>
        <w:t>Integration Testing will be performed while integrating individual modules. All the unit tested modules will be integrated and tested. We are using bottom up approach for integrating modules and validating those modules.</w:t>
      </w:r>
    </w:p>
    <w:p w14:paraId="6FAEEFD0" w14:textId="77777777" w:rsidR="00902C0F" w:rsidRPr="00DC337B" w:rsidRDefault="00902C0F" w:rsidP="00902C0F">
      <w:pPr>
        <w:spacing w:line="360" w:lineRule="auto"/>
        <w:rPr>
          <w:szCs w:val="24"/>
        </w:rPr>
      </w:pPr>
      <w:r w:rsidRPr="00DC337B">
        <w:rPr>
          <w:szCs w:val="24"/>
        </w:rPr>
        <w:t>Some of the test case that we will perform are:</w:t>
      </w:r>
    </w:p>
    <w:p w14:paraId="2532E8AA" w14:textId="77777777" w:rsidR="00902C0F" w:rsidRPr="00DC337B" w:rsidRDefault="00902C0F" w:rsidP="00902C0F">
      <w:pPr>
        <w:pStyle w:val="ListParagraph"/>
        <w:numPr>
          <w:ilvl w:val="0"/>
          <w:numId w:val="33"/>
        </w:numPr>
        <w:spacing w:line="360" w:lineRule="auto"/>
        <w:rPr>
          <w:rFonts w:ascii="Times New Roman" w:hAnsi="Times New Roman" w:cs="Times New Roman"/>
          <w:sz w:val="24"/>
          <w:szCs w:val="24"/>
        </w:rPr>
      </w:pPr>
      <w:r w:rsidRPr="00DC337B">
        <w:rPr>
          <w:rFonts w:ascii="Times New Roman" w:hAnsi="Times New Roman" w:cs="Times New Roman"/>
          <w:sz w:val="24"/>
          <w:szCs w:val="24"/>
        </w:rPr>
        <w:t>Integrate the UI with backend and test it.</w:t>
      </w:r>
    </w:p>
    <w:p w14:paraId="2D147D07" w14:textId="77777777" w:rsidR="00902C0F" w:rsidRPr="00DC337B" w:rsidRDefault="00902C0F" w:rsidP="00902C0F">
      <w:pPr>
        <w:pStyle w:val="ListParagraph"/>
        <w:numPr>
          <w:ilvl w:val="0"/>
          <w:numId w:val="33"/>
        </w:numPr>
        <w:spacing w:line="360" w:lineRule="auto"/>
        <w:rPr>
          <w:rFonts w:ascii="Times New Roman" w:hAnsi="Times New Roman" w:cs="Times New Roman"/>
          <w:sz w:val="24"/>
          <w:szCs w:val="24"/>
        </w:rPr>
      </w:pPr>
      <w:r w:rsidRPr="00DC337B">
        <w:rPr>
          <w:rFonts w:ascii="Times New Roman" w:hAnsi="Times New Roman" w:cs="Times New Roman"/>
          <w:sz w:val="24"/>
          <w:szCs w:val="24"/>
        </w:rPr>
        <w:t>Validate if the application is able to receive the data from the multiple API’s and process it.</w:t>
      </w:r>
    </w:p>
    <w:p w14:paraId="503643D1" w14:textId="77777777" w:rsidR="00902C0F" w:rsidRDefault="00902C0F" w:rsidP="00902C0F">
      <w:pPr>
        <w:pStyle w:val="ListParagraph"/>
        <w:numPr>
          <w:ilvl w:val="0"/>
          <w:numId w:val="33"/>
        </w:numPr>
        <w:spacing w:line="360" w:lineRule="auto"/>
        <w:rPr>
          <w:rFonts w:ascii="Times New Roman" w:hAnsi="Times New Roman" w:cs="Times New Roman"/>
          <w:sz w:val="24"/>
          <w:szCs w:val="24"/>
        </w:rPr>
      </w:pPr>
      <w:r w:rsidRPr="00DC337B">
        <w:rPr>
          <w:rFonts w:ascii="Times New Roman" w:hAnsi="Times New Roman" w:cs="Times New Roman"/>
          <w:sz w:val="24"/>
          <w:szCs w:val="24"/>
        </w:rPr>
        <w:t>Check for the User Interface provided by the application for collecting purchase activity, geographic and demographics of users.</w:t>
      </w:r>
    </w:p>
    <w:p w14:paraId="45D0E99D" w14:textId="4CD4872F" w:rsidR="00902C0F" w:rsidRPr="00902C0F" w:rsidRDefault="00902C0F" w:rsidP="00902C0F">
      <w:pPr>
        <w:spacing w:line="360" w:lineRule="auto"/>
        <w:rPr>
          <w:b/>
          <w:szCs w:val="24"/>
        </w:rPr>
      </w:pPr>
      <w:r w:rsidRPr="00902C0F">
        <w:rPr>
          <w:b/>
          <w:szCs w:val="24"/>
        </w:rPr>
        <w:t>Functional Testing</w:t>
      </w:r>
    </w:p>
    <w:p w14:paraId="7A9EFADB" w14:textId="77777777" w:rsidR="00902C0F" w:rsidRPr="00DC337B" w:rsidRDefault="00902C0F" w:rsidP="00902C0F">
      <w:pPr>
        <w:spacing w:line="360" w:lineRule="auto"/>
        <w:rPr>
          <w:szCs w:val="24"/>
        </w:rPr>
      </w:pPr>
      <w:r w:rsidRPr="00DC337B">
        <w:rPr>
          <w:szCs w:val="24"/>
        </w:rPr>
        <w:t>Functional testing is performed after developing the application.</w:t>
      </w:r>
    </w:p>
    <w:tbl>
      <w:tblPr>
        <w:tblStyle w:val="TableGrid"/>
        <w:tblW w:w="0" w:type="auto"/>
        <w:tblInd w:w="-5" w:type="dxa"/>
        <w:tblLook w:val="04A0" w:firstRow="1" w:lastRow="0" w:firstColumn="1" w:lastColumn="0" w:noHBand="0" w:noVBand="1"/>
      </w:tblPr>
      <w:tblGrid>
        <w:gridCol w:w="4999"/>
        <w:gridCol w:w="4356"/>
      </w:tblGrid>
      <w:tr w:rsidR="00902C0F" w:rsidRPr="00DC337B" w14:paraId="6AB02B09" w14:textId="77777777" w:rsidTr="00902C0F">
        <w:tc>
          <w:tcPr>
            <w:tcW w:w="4999" w:type="dxa"/>
          </w:tcPr>
          <w:p w14:paraId="400AA70F" w14:textId="77777777" w:rsidR="00902C0F" w:rsidRPr="00DC337B" w:rsidRDefault="00902C0F" w:rsidP="00902C0F">
            <w:pPr>
              <w:spacing w:line="360" w:lineRule="auto"/>
              <w:rPr>
                <w:rFonts w:cs="Times New Roman"/>
                <w:szCs w:val="24"/>
              </w:rPr>
            </w:pPr>
            <w:r w:rsidRPr="00DC337B">
              <w:rPr>
                <w:rFonts w:cs="Times New Roman"/>
                <w:szCs w:val="24"/>
              </w:rPr>
              <w:t>Test Case ID: 1</w:t>
            </w:r>
          </w:p>
        </w:tc>
        <w:tc>
          <w:tcPr>
            <w:tcW w:w="4356" w:type="dxa"/>
          </w:tcPr>
          <w:p w14:paraId="73B7BBE5" w14:textId="77777777" w:rsidR="00902C0F" w:rsidRPr="00DC337B" w:rsidRDefault="00902C0F" w:rsidP="00902C0F">
            <w:pPr>
              <w:spacing w:line="360" w:lineRule="auto"/>
              <w:rPr>
                <w:rFonts w:cs="Times New Roman"/>
                <w:szCs w:val="24"/>
              </w:rPr>
            </w:pPr>
            <w:r w:rsidRPr="00DC337B">
              <w:rPr>
                <w:rFonts w:cs="Times New Roman"/>
                <w:szCs w:val="24"/>
              </w:rPr>
              <w:t xml:space="preserve">Test Case Name: Advertiser Dashboard         </w:t>
            </w:r>
          </w:p>
        </w:tc>
      </w:tr>
      <w:tr w:rsidR="00902C0F" w:rsidRPr="00DC337B" w14:paraId="1DC3EF91" w14:textId="77777777" w:rsidTr="00902C0F">
        <w:tc>
          <w:tcPr>
            <w:tcW w:w="4999" w:type="dxa"/>
          </w:tcPr>
          <w:p w14:paraId="036FF960" w14:textId="77777777" w:rsidR="00902C0F" w:rsidRPr="00DC337B" w:rsidRDefault="00902C0F" w:rsidP="00902C0F">
            <w:pPr>
              <w:spacing w:line="360" w:lineRule="auto"/>
              <w:rPr>
                <w:rFonts w:cs="Times New Roman"/>
                <w:szCs w:val="24"/>
              </w:rPr>
            </w:pPr>
            <w:r w:rsidRPr="00DC337B">
              <w:rPr>
                <w:rFonts w:cs="Times New Roman"/>
                <w:szCs w:val="24"/>
              </w:rPr>
              <w:t>Purpose</w:t>
            </w:r>
          </w:p>
        </w:tc>
        <w:tc>
          <w:tcPr>
            <w:tcW w:w="4356" w:type="dxa"/>
          </w:tcPr>
          <w:p w14:paraId="79BE8A13" w14:textId="77777777" w:rsidR="00902C0F" w:rsidRPr="00DC337B" w:rsidRDefault="00902C0F" w:rsidP="00902C0F">
            <w:pPr>
              <w:spacing w:line="360" w:lineRule="auto"/>
              <w:rPr>
                <w:rFonts w:cs="Times New Roman"/>
                <w:szCs w:val="24"/>
              </w:rPr>
            </w:pPr>
            <w:r w:rsidRPr="00DC337B">
              <w:rPr>
                <w:rFonts w:cs="Times New Roman"/>
                <w:szCs w:val="24"/>
              </w:rPr>
              <w:t xml:space="preserve">To provides audience insights which helps people (advertisers, ad agencies or individuals) make better use of their advertising budget and expand their market.  </w:t>
            </w:r>
          </w:p>
        </w:tc>
      </w:tr>
      <w:tr w:rsidR="00902C0F" w:rsidRPr="00DC337B" w14:paraId="34CD65CB" w14:textId="77777777" w:rsidTr="00902C0F">
        <w:tc>
          <w:tcPr>
            <w:tcW w:w="4999" w:type="dxa"/>
          </w:tcPr>
          <w:p w14:paraId="00CA607A" w14:textId="77777777" w:rsidR="00902C0F" w:rsidRPr="00DC337B" w:rsidRDefault="00902C0F" w:rsidP="00902C0F">
            <w:pPr>
              <w:spacing w:line="360" w:lineRule="auto"/>
              <w:rPr>
                <w:rFonts w:cs="Times New Roman"/>
                <w:szCs w:val="24"/>
              </w:rPr>
            </w:pPr>
            <w:r w:rsidRPr="00DC337B">
              <w:rPr>
                <w:rFonts w:cs="Times New Roman"/>
                <w:szCs w:val="24"/>
              </w:rPr>
              <w:t>Pre-requisite</w:t>
            </w:r>
          </w:p>
        </w:tc>
        <w:tc>
          <w:tcPr>
            <w:tcW w:w="4356" w:type="dxa"/>
          </w:tcPr>
          <w:p w14:paraId="6EE3D0C7" w14:textId="77777777" w:rsidR="00902C0F" w:rsidRPr="00DC337B" w:rsidRDefault="00902C0F" w:rsidP="00902C0F">
            <w:pPr>
              <w:spacing w:line="360" w:lineRule="auto"/>
              <w:rPr>
                <w:rFonts w:cs="Times New Roman"/>
                <w:szCs w:val="24"/>
              </w:rPr>
            </w:pPr>
            <w:r w:rsidRPr="00DC337B">
              <w:rPr>
                <w:rFonts w:cs="Times New Roman"/>
                <w:szCs w:val="24"/>
              </w:rPr>
              <w:t>Processed data from public API’s.</w:t>
            </w:r>
          </w:p>
        </w:tc>
      </w:tr>
      <w:tr w:rsidR="00902C0F" w:rsidRPr="00DC337B" w14:paraId="4B90460E" w14:textId="77777777" w:rsidTr="00902C0F">
        <w:tc>
          <w:tcPr>
            <w:tcW w:w="4999" w:type="dxa"/>
          </w:tcPr>
          <w:p w14:paraId="46C6F9BB" w14:textId="77777777" w:rsidR="00902C0F" w:rsidRPr="00DC337B" w:rsidRDefault="00902C0F" w:rsidP="00902C0F">
            <w:pPr>
              <w:spacing w:line="360" w:lineRule="auto"/>
              <w:rPr>
                <w:rFonts w:cs="Times New Roman"/>
                <w:szCs w:val="24"/>
              </w:rPr>
            </w:pPr>
            <w:r w:rsidRPr="00DC337B">
              <w:rPr>
                <w:rFonts w:cs="Times New Roman"/>
                <w:szCs w:val="24"/>
              </w:rPr>
              <w:t>Priority</w:t>
            </w:r>
          </w:p>
        </w:tc>
        <w:tc>
          <w:tcPr>
            <w:tcW w:w="4356" w:type="dxa"/>
          </w:tcPr>
          <w:p w14:paraId="5A6764BB" w14:textId="77777777" w:rsidR="00902C0F" w:rsidRPr="00DC337B" w:rsidRDefault="00902C0F" w:rsidP="00902C0F">
            <w:pPr>
              <w:spacing w:line="360" w:lineRule="auto"/>
              <w:rPr>
                <w:rFonts w:cs="Times New Roman"/>
                <w:szCs w:val="24"/>
              </w:rPr>
            </w:pPr>
            <w:r w:rsidRPr="00DC337B">
              <w:rPr>
                <w:rFonts w:cs="Times New Roman"/>
                <w:szCs w:val="24"/>
              </w:rPr>
              <w:t>High</w:t>
            </w:r>
          </w:p>
        </w:tc>
      </w:tr>
      <w:tr w:rsidR="00902C0F" w:rsidRPr="00DC337B" w14:paraId="1E337A60" w14:textId="77777777" w:rsidTr="00902C0F">
        <w:tc>
          <w:tcPr>
            <w:tcW w:w="4999" w:type="dxa"/>
          </w:tcPr>
          <w:p w14:paraId="78DC650B" w14:textId="77777777" w:rsidR="00902C0F" w:rsidRPr="00DC337B" w:rsidRDefault="00902C0F" w:rsidP="00902C0F">
            <w:pPr>
              <w:spacing w:line="360" w:lineRule="auto"/>
              <w:rPr>
                <w:rFonts w:cs="Times New Roman"/>
                <w:szCs w:val="24"/>
              </w:rPr>
            </w:pPr>
            <w:r w:rsidRPr="00DC337B">
              <w:rPr>
                <w:rFonts w:cs="Times New Roman"/>
                <w:szCs w:val="24"/>
              </w:rPr>
              <w:t>Steps</w:t>
            </w:r>
          </w:p>
        </w:tc>
        <w:tc>
          <w:tcPr>
            <w:tcW w:w="4356" w:type="dxa"/>
          </w:tcPr>
          <w:p w14:paraId="3A1D4EA8" w14:textId="77777777" w:rsidR="00902C0F" w:rsidRPr="00DC337B" w:rsidRDefault="00902C0F" w:rsidP="00902C0F">
            <w:pPr>
              <w:pStyle w:val="ListParagraph"/>
              <w:numPr>
                <w:ilvl w:val="0"/>
                <w:numId w:val="34"/>
              </w:numPr>
              <w:spacing w:after="0" w:line="360" w:lineRule="auto"/>
              <w:rPr>
                <w:rFonts w:ascii="Times New Roman" w:hAnsi="Times New Roman" w:cs="Times New Roman"/>
                <w:sz w:val="24"/>
                <w:szCs w:val="24"/>
              </w:rPr>
            </w:pPr>
            <w:r w:rsidRPr="00DC337B">
              <w:rPr>
                <w:rFonts w:ascii="Times New Roman" w:hAnsi="Times New Roman" w:cs="Times New Roman"/>
                <w:sz w:val="24"/>
                <w:szCs w:val="24"/>
              </w:rPr>
              <w:t>Collecting data from multiple API’s.</w:t>
            </w:r>
          </w:p>
          <w:p w14:paraId="115F6005" w14:textId="77777777" w:rsidR="00902C0F" w:rsidRPr="00DC337B" w:rsidRDefault="00902C0F" w:rsidP="00902C0F">
            <w:pPr>
              <w:pStyle w:val="ListParagraph"/>
              <w:numPr>
                <w:ilvl w:val="0"/>
                <w:numId w:val="34"/>
              </w:numPr>
              <w:spacing w:after="0" w:line="360" w:lineRule="auto"/>
              <w:rPr>
                <w:rFonts w:ascii="Times New Roman" w:hAnsi="Times New Roman" w:cs="Times New Roman"/>
                <w:sz w:val="24"/>
                <w:szCs w:val="24"/>
              </w:rPr>
            </w:pPr>
            <w:r w:rsidRPr="00DC337B">
              <w:rPr>
                <w:rFonts w:ascii="Times New Roman" w:hAnsi="Times New Roman" w:cs="Times New Roman"/>
                <w:sz w:val="24"/>
                <w:szCs w:val="24"/>
              </w:rPr>
              <w:t xml:space="preserve">Process huge amount of data which is collected from multiple API’s by using Data Mining algorithms. </w:t>
            </w:r>
          </w:p>
          <w:p w14:paraId="12F36341" w14:textId="77777777" w:rsidR="00902C0F" w:rsidRPr="00DC337B" w:rsidRDefault="00902C0F" w:rsidP="00902C0F">
            <w:pPr>
              <w:pStyle w:val="ListParagraph"/>
              <w:numPr>
                <w:ilvl w:val="0"/>
                <w:numId w:val="34"/>
              </w:numPr>
              <w:spacing w:after="0" w:line="360" w:lineRule="auto"/>
              <w:rPr>
                <w:rFonts w:ascii="Times New Roman" w:hAnsi="Times New Roman" w:cs="Times New Roman"/>
                <w:sz w:val="24"/>
                <w:szCs w:val="24"/>
              </w:rPr>
            </w:pPr>
            <w:r w:rsidRPr="00DC337B">
              <w:rPr>
                <w:rFonts w:ascii="Times New Roman" w:hAnsi="Times New Roman" w:cs="Times New Roman"/>
                <w:sz w:val="24"/>
                <w:szCs w:val="24"/>
              </w:rPr>
              <w:t>Based on the user request provides dashboard to end user.</w:t>
            </w:r>
          </w:p>
        </w:tc>
      </w:tr>
      <w:tr w:rsidR="00902C0F" w:rsidRPr="00DC337B" w14:paraId="1A31AD87" w14:textId="77777777" w:rsidTr="00902C0F">
        <w:tc>
          <w:tcPr>
            <w:tcW w:w="4999" w:type="dxa"/>
          </w:tcPr>
          <w:p w14:paraId="37EA6C79" w14:textId="77777777" w:rsidR="00902C0F" w:rsidRPr="00DC337B" w:rsidRDefault="00902C0F" w:rsidP="00902C0F">
            <w:pPr>
              <w:spacing w:line="360" w:lineRule="auto"/>
              <w:rPr>
                <w:rFonts w:cs="Times New Roman"/>
                <w:szCs w:val="24"/>
              </w:rPr>
            </w:pPr>
            <w:r w:rsidRPr="00DC337B">
              <w:rPr>
                <w:rFonts w:cs="Times New Roman"/>
                <w:szCs w:val="24"/>
              </w:rPr>
              <w:t>Result</w:t>
            </w:r>
          </w:p>
        </w:tc>
        <w:tc>
          <w:tcPr>
            <w:tcW w:w="4356" w:type="dxa"/>
          </w:tcPr>
          <w:p w14:paraId="37502F41" w14:textId="77777777" w:rsidR="00902C0F" w:rsidRPr="00DC337B" w:rsidRDefault="00902C0F" w:rsidP="00902C0F">
            <w:pPr>
              <w:spacing w:line="360" w:lineRule="auto"/>
              <w:rPr>
                <w:rFonts w:cs="Times New Roman"/>
                <w:szCs w:val="24"/>
              </w:rPr>
            </w:pPr>
            <w:r w:rsidRPr="00DC337B">
              <w:rPr>
                <w:rFonts w:cs="Times New Roman"/>
                <w:szCs w:val="24"/>
              </w:rPr>
              <w:t>Provides Advertiser Dashboard to end users.</w:t>
            </w:r>
          </w:p>
        </w:tc>
      </w:tr>
      <w:tr w:rsidR="00902C0F" w:rsidRPr="00DC337B" w14:paraId="1B250855" w14:textId="77777777" w:rsidTr="00902C0F">
        <w:tc>
          <w:tcPr>
            <w:tcW w:w="4999" w:type="dxa"/>
          </w:tcPr>
          <w:p w14:paraId="7EDAD082" w14:textId="77777777" w:rsidR="00902C0F" w:rsidRPr="00DC337B" w:rsidRDefault="00902C0F" w:rsidP="00902C0F">
            <w:pPr>
              <w:spacing w:line="360" w:lineRule="auto"/>
              <w:rPr>
                <w:rFonts w:cs="Times New Roman"/>
                <w:szCs w:val="24"/>
              </w:rPr>
            </w:pPr>
            <w:r w:rsidRPr="00DC337B">
              <w:rPr>
                <w:rFonts w:cs="Times New Roman"/>
                <w:szCs w:val="24"/>
              </w:rPr>
              <w:lastRenderedPageBreak/>
              <w:t>Tester Name</w:t>
            </w:r>
          </w:p>
        </w:tc>
        <w:tc>
          <w:tcPr>
            <w:tcW w:w="4356" w:type="dxa"/>
          </w:tcPr>
          <w:p w14:paraId="2B7DFB79" w14:textId="77777777" w:rsidR="00902C0F" w:rsidRPr="00DC337B" w:rsidRDefault="00902C0F" w:rsidP="00902C0F">
            <w:pPr>
              <w:spacing w:line="360" w:lineRule="auto"/>
              <w:rPr>
                <w:rFonts w:cs="Times New Roman"/>
                <w:szCs w:val="24"/>
              </w:rPr>
            </w:pPr>
            <w:r w:rsidRPr="00DC337B">
              <w:rPr>
                <w:rFonts w:cs="Times New Roman"/>
                <w:szCs w:val="24"/>
              </w:rPr>
              <w:t xml:space="preserve">Santosh Sibyala, Srinivas Joga. </w:t>
            </w:r>
          </w:p>
        </w:tc>
      </w:tr>
    </w:tbl>
    <w:p w14:paraId="505A5463" w14:textId="77777777" w:rsidR="00902C0F" w:rsidRPr="00DC337B" w:rsidRDefault="00902C0F" w:rsidP="00902C0F">
      <w:pPr>
        <w:spacing w:line="360" w:lineRule="auto"/>
        <w:rPr>
          <w:szCs w:val="24"/>
        </w:rPr>
      </w:pPr>
    </w:p>
    <w:tbl>
      <w:tblPr>
        <w:tblStyle w:val="TableGrid"/>
        <w:tblW w:w="0" w:type="auto"/>
        <w:tblInd w:w="-5" w:type="dxa"/>
        <w:tblLook w:val="04A0" w:firstRow="1" w:lastRow="0" w:firstColumn="1" w:lastColumn="0" w:noHBand="0" w:noVBand="1"/>
      </w:tblPr>
      <w:tblGrid>
        <w:gridCol w:w="4982"/>
        <w:gridCol w:w="4373"/>
      </w:tblGrid>
      <w:tr w:rsidR="00902C0F" w:rsidRPr="00DC337B" w14:paraId="2B38FF52" w14:textId="77777777" w:rsidTr="00902C0F">
        <w:tc>
          <w:tcPr>
            <w:tcW w:w="4982" w:type="dxa"/>
          </w:tcPr>
          <w:p w14:paraId="34643561" w14:textId="77777777" w:rsidR="00902C0F" w:rsidRPr="00DC337B" w:rsidRDefault="00902C0F" w:rsidP="00902C0F">
            <w:pPr>
              <w:spacing w:line="360" w:lineRule="auto"/>
              <w:rPr>
                <w:rFonts w:cs="Times New Roman"/>
                <w:szCs w:val="24"/>
              </w:rPr>
            </w:pPr>
            <w:r w:rsidRPr="00DC337B">
              <w:rPr>
                <w:rFonts w:cs="Times New Roman"/>
                <w:szCs w:val="24"/>
              </w:rPr>
              <w:t>Test Case ID: 2</w:t>
            </w:r>
          </w:p>
        </w:tc>
        <w:tc>
          <w:tcPr>
            <w:tcW w:w="4373" w:type="dxa"/>
          </w:tcPr>
          <w:p w14:paraId="036094CC" w14:textId="77777777" w:rsidR="00902C0F" w:rsidRPr="00DC337B" w:rsidRDefault="00902C0F" w:rsidP="00902C0F">
            <w:pPr>
              <w:spacing w:line="360" w:lineRule="auto"/>
              <w:rPr>
                <w:rFonts w:cs="Times New Roman"/>
                <w:szCs w:val="24"/>
              </w:rPr>
            </w:pPr>
            <w:r w:rsidRPr="00DC337B">
              <w:rPr>
                <w:rFonts w:cs="Times New Roman"/>
                <w:szCs w:val="24"/>
              </w:rPr>
              <w:t>Test Case Name: Uploading advertiser product details</w:t>
            </w:r>
          </w:p>
        </w:tc>
      </w:tr>
      <w:tr w:rsidR="00902C0F" w:rsidRPr="00DC337B" w14:paraId="6892AFC0" w14:textId="77777777" w:rsidTr="00902C0F">
        <w:tc>
          <w:tcPr>
            <w:tcW w:w="4982" w:type="dxa"/>
          </w:tcPr>
          <w:p w14:paraId="44A7C2E2" w14:textId="77777777" w:rsidR="00902C0F" w:rsidRPr="00DC337B" w:rsidRDefault="00902C0F" w:rsidP="00902C0F">
            <w:pPr>
              <w:spacing w:line="360" w:lineRule="auto"/>
              <w:rPr>
                <w:rFonts w:cs="Times New Roman"/>
                <w:szCs w:val="24"/>
              </w:rPr>
            </w:pPr>
            <w:r w:rsidRPr="00DC337B">
              <w:rPr>
                <w:rFonts w:cs="Times New Roman"/>
                <w:szCs w:val="24"/>
              </w:rPr>
              <w:t>Purpose</w:t>
            </w:r>
          </w:p>
        </w:tc>
        <w:tc>
          <w:tcPr>
            <w:tcW w:w="4373" w:type="dxa"/>
          </w:tcPr>
          <w:p w14:paraId="72EC26A0" w14:textId="77777777" w:rsidR="00902C0F" w:rsidRPr="00DC337B" w:rsidRDefault="00902C0F" w:rsidP="00902C0F">
            <w:pPr>
              <w:spacing w:line="360" w:lineRule="auto"/>
              <w:rPr>
                <w:rFonts w:cs="Times New Roman"/>
                <w:szCs w:val="24"/>
              </w:rPr>
            </w:pPr>
            <w:r w:rsidRPr="00DC337B">
              <w:rPr>
                <w:rFonts w:cs="Times New Roman"/>
                <w:szCs w:val="24"/>
              </w:rPr>
              <w:t>Based on advertiser product details we should request public API’s for user centric data.</w:t>
            </w:r>
          </w:p>
        </w:tc>
      </w:tr>
      <w:tr w:rsidR="00902C0F" w:rsidRPr="00DC337B" w14:paraId="4F486CA0" w14:textId="77777777" w:rsidTr="00902C0F">
        <w:tc>
          <w:tcPr>
            <w:tcW w:w="4982" w:type="dxa"/>
          </w:tcPr>
          <w:p w14:paraId="5E6D3AAE" w14:textId="77777777" w:rsidR="00902C0F" w:rsidRPr="00DC337B" w:rsidRDefault="00902C0F" w:rsidP="00902C0F">
            <w:pPr>
              <w:spacing w:line="360" w:lineRule="auto"/>
              <w:rPr>
                <w:rFonts w:cs="Times New Roman"/>
                <w:szCs w:val="24"/>
              </w:rPr>
            </w:pPr>
            <w:r w:rsidRPr="00DC337B">
              <w:rPr>
                <w:rFonts w:cs="Times New Roman"/>
                <w:szCs w:val="24"/>
              </w:rPr>
              <w:t>Pre-requisite</w:t>
            </w:r>
          </w:p>
        </w:tc>
        <w:tc>
          <w:tcPr>
            <w:tcW w:w="4373" w:type="dxa"/>
          </w:tcPr>
          <w:p w14:paraId="1F710E90" w14:textId="77777777" w:rsidR="00902C0F" w:rsidRPr="00DC337B" w:rsidRDefault="00902C0F" w:rsidP="00902C0F">
            <w:pPr>
              <w:spacing w:line="360" w:lineRule="auto"/>
              <w:rPr>
                <w:rFonts w:cs="Times New Roman"/>
                <w:szCs w:val="24"/>
              </w:rPr>
            </w:pPr>
            <w:r w:rsidRPr="00DC337B">
              <w:rPr>
                <w:rFonts w:cs="Times New Roman"/>
                <w:szCs w:val="24"/>
              </w:rPr>
              <w:t xml:space="preserve">Public API’s like Facebook and Twitter API’s. </w:t>
            </w:r>
          </w:p>
        </w:tc>
      </w:tr>
      <w:tr w:rsidR="00902C0F" w:rsidRPr="00DC337B" w14:paraId="3E60E8B2" w14:textId="77777777" w:rsidTr="00902C0F">
        <w:tc>
          <w:tcPr>
            <w:tcW w:w="4982" w:type="dxa"/>
          </w:tcPr>
          <w:p w14:paraId="287C0673" w14:textId="77777777" w:rsidR="00902C0F" w:rsidRPr="00DC337B" w:rsidRDefault="00902C0F" w:rsidP="00902C0F">
            <w:pPr>
              <w:spacing w:line="360" w:lineRule="auto"/>
              <w:rPr>
                <w:rFonts w:cs="Times New Roman"/>
                <w:szCs w:val="24"/>
              </w:rPr>
            </w:pPr>
            <w:r w:rsidRPr="00DC337B">
              <w:rPr>
                <w:rFonts w:cs="Times New Roman"/>
                <w:szCs w:val="24"/>
              </w:rPr>
              <w:t>Priority</w:t>
            </w:r>
          </w:p>
        </w:tc>
        <w:tc>
          <w:tcPr>
            <w:tcW w:w="4373" w:type="dxa"/>
          </w:tcPr>
          <w:p w14:paraId="391038D4" w14:textId="77777777" w:rsidR="00902C0F" w:rsidRPr="00DC337B" w:rsidRDefault="00902C0F" w:rsidP="00902C0F">
            <w:pPr>
              <w:spacing w:line="360" w:lineRule="auto"/>
              <w:rPr>
                <w:rFonts w:cs="Times New Roman"/>
                <w:szCs w:val="24"/>
              </w:rPr>
            </w:pPr>
            <w:r w:rsidRPr="00DC337B">
              <w:rPr>
                <w:rFonts w:cs="Times New Roman"/>
                <w:szCs w:val="24"/>
              </w:rPr>
              <w:t>High</w:t>
            </w:r>
          </w:p>
        </w:tc>
      </w:tr>
      <w:tr w:rsidR="00902C0F" w:rsidRPr="00DC337B" w14:paraId="7CF0F3D2" w14:textId="77777777" w:rsidTr="00902C0F">
        <w:tc>
          <w:tcPr>
            <w:tcW w:w="4982" w:type="dxa"/>
          </w:tcPr>
          <w:p w14:paraId="26CBB9AD" w14:textId="77777777" w:rsidR="00902C0F" w:rsidRPr="00DC337B" w:rsidRDefault="00902C0F" w:rsidP="00902C0F">
            <w:pPr>
              <w:spacing w:line="360" w:lineRule="auto"/>
              <w:rPr>
                <w:rFonts w:cs="Times New Roman"/>
                <w:szCs w:val="24"/>
              </w:rPr>
            </w:pPr>
            <w:r w:rsidRPr="00DC337B">
              <w:rPr>
                <w:rFonts w:cs="Times New Roman"/>
                <w:szCs w:val="24"/>
              </w:rPr>
              <w:t>Steps</w:t>
            </w:r>
          </w:p>
        </w:tc>
        <w:tc>
          <w:tcPr>
            <w:tcW w:w="4373" w:type="dxa"/>
          </w:tcPr>
          <w:p w14:paraId="709EE07C" w14:textId="77777777" w:rsidR="00902C0F" w:rsidRPr="00DC337B" w:rsidRDefault="00902C0F" w:rsidP="00902C0F">
            <w:pPr>
              <w:pStyle w:val="ListParagraph"/>
              <w:numPr>
                <w:ilvl w:val="0"/>
                <w:numId w:val="35"/>
              </w:numPr>
              <w:spacing w:after="0" w:line="360" w:lineRule="auto"/>
              <w:rPr>
                <w:rFonts w:ascii="Times New Roman" w:hAnsi="Times New Roman" w:cs="Times New Roman"/>
                <w:sz w:val="24"/>
                <w:szCs w:val="24"/>
              </w:rPr>
            </w:pPr>
            <w:r w:rsidRPr="00DC337B">
              <w:rPr>
                <w:rFonts w:ascii="Times New Roman" w:hAnsi="Times New Roman" w:cs="Times New Roman"/>
                <w:sz w:val="24"/>
                <w:szCs w:val="24"/>
              </w:rPr>
              <w:t>Developing user interface for uploading advertiser product details.</w:t>
            </w:r>
          </w:p>
          <w:p w14:paraId="1A16EF8F" w14:textId="77777777" w:rsidR="00902C0F" w:rsidRPr="00DC337B" w:rsidRDefault="00902C0F" w:rsidP="00902C0F">
            <w:pPr>
              <w:pStyle w:val="ListParagraph"/>
              <w:numPr>
                <w:ilvl w:val="0"/>
                <w:numId w:val="35"/>
              </w:numPr>
              <w:spacing w:after="0" w:line="360" w:lineRule="auto"/>
              <w:rPr>
                <w:rFonts w:ascii="Times New Roman" w:hAnsi="Times New Roman" w:cs="Times New Roman"/>
                <w:sz w:val="24"/>
                <w:szCs w:val="24"/>
              </w:rPr>
            </w:pPr>
            <w:r w:rsidRPr="00DC337B">
              <w:rPr>
                <w:rFonts w:ascii="Times New Roman" w:hAnsi="Times New Roman" w:cs="Times New Roman"/>
                <w:sz w:val="24"/>
                <w:szCs w:val="24"/>
              </w:rPr>
              <w:t>Requesting multiple API’s based on advertiser product details.</w:t>
            </w:r>
          </w:p>
        </w:tc>
      </w:tr>
      <w:tr w:rsidR="00902C0F" w:rsidRPr="00DC337B" w14:paraId="7D5167D8" w14:textId="77777777" w:rsidTr="00902C0F">
        <w:tc>
          <w:tcPr>
            <w:tcW w:w="4982" w:type="dxa"/>
          </w:tcPr>
          <w:p w14:paraId="42C6CC4E" w14:textId="77777777" w:rsidR="00902C0F" w:rsidRPr="00DC337B" w:rsidRDefault="00902C0F" w:rsidP="00902C0F">
            <w:pPr>
              <w:spacing w:line="360" w:lineRule="auto"/>
              <w:rPr>
                <w:rFonts w:cs="Times New Roman"/>
                <w:szCs w:val="24"/>
              </w:rPr>
            </w:pPr>
            <w:r w:rsidRPr="00DC337B">
              <w:rPr>
                <w:rFonts w:cs="Times New Roman"/>
                <w:szCs w:val="24"/>
              </w:rPr>
              <w:t>Result</w:t>
            </w:r>
          </w:p>
        </w:tc>
        <w:tc>
          <w:tcPr>
            <w:tcW w:w="4373" w:type="dxa"/>
          </w:tcPr>
          <w:p w14:paraId="5F98A07B" w14:textId="77777777" w:rsidR="00902C0F" w:rsidRPr="00DC337B" w:rsidRDefault="00902C0F" w:rsidP="00902C0F">
            <w:pPr>
              <w:spacing w:line="360" w:lineRule="auto"/>
              <w:rPr>
                <w:rFonts w:cs="Times New Roman"/>
                <w:szCs w:val="24"/>
              </w:rPr>
            </w:pPr>
            <w:r w:rsidRPr="00DC337B">
              <w:rPr>
                <w:rFonts w:cs="Times New Roman"/>
                <w:szCs w:val="24"/>
              </w:rPr>
              <w:t>User interface for collecting advertiser product details.</w:t>
            </w:r>
          </w:p>
        </w:tc>
      </w:tr>
      <w:tr w:rsidR="00902C0F" w:rsidRPr="00DC337B" w14:paraId="33330444" w14:textId="77777777" w:rsidTr="00902C0F">
        <w:tc>
          <w:tcPr>
            <w:tcW w:w="4982" w:type="dxa"/>
          </w:tcPr>
          <w:p w14:paraId="3709CF84" w14:textId="77777777" w:rsidR="00902C0F" w:rsidRPr="00DC337B" w:rsidRDefault="00902C0F" w:rsidP="00902C0F">
            <w:pPr>
              <w:spacing w:line="360" w:lineRule="auto"/>
              <w:rPr>
                <w:rFonts w:cs="Times New Roman"/>
                <w:szCs w:val="24"/>
              </w:rPr>
            </w:pPr>
            <w:r w:rsidRPr="00DC337B">
              <w:rPr>
                <w:rFonts w:cs="Times New Roman"/>
                <w:szCs w:val="24"/>
              </w:rPr>
              <w:t>Tester Name</w:t>
            </w:r>
          </w:p>
        </w:tc>
        <w:tc>
          <w:tcPr>
            <w:tcW w:w="4373" w:type="dxa"/>
          </w:tcPr>
          <w:p w14:paraId="0E6AD326" w14:textId="77777777" w:rsidR="00902C0F" w:rsidRPr="00DC337B" w:rsidRDefault="00902C0F" w:rsidP="00902C0F">
            <w:pPr>
              <w:spacing w:line="360" w:lineRule="auto"/>
              <w:rPr>
                <w:rFonts w:cs="Times New Roman"/>
                <w:szCs w:val="24"/>
              </w:rPr>
            </w:pPr>
            <w:r w:rsidRPr="00DC337B">
              <w:rPr>
                <w:rFonts w:cs="Times New Roman"/>
                <w:szCs w:val="24"/>
              </w:rPr>
              <w:t>Venkat Kotu, Kiran Dwaram.</w:t>
            </w:r>
          </w:p>
        </w:tc>
      </w:tr>
    </w:tbl>
    <w:p w14:paraId="473765AA" w14:textId="77777777" w:rsidR="00902C0F" w:rsidRPr="00DC337B" w:rsidRDefault="00902C0F" w:rsidP="00902C0F">
      <w:pPr>
        <w:spacing w:line="360" w:lineRule="auto"/>
        <w:rPr>
          <w:szCs w:val="24"/>
        </w:rPr>
      </w:pPr>
    </w:p>
    <w:p w14:paraId="1EB84900" w14:textId="7BE6FEA1" w:rsidR="00902C0F" w:rsidRPr="00902C0F" w:rsidRDefault="00902C0F" w:rsidP="00902C0F">
      <w:pPr>
        <w:spacing w:line="360" w:lineRule="auto"/>
        <w:rPr>
          <w:b/>
          <w:szCs w:val="24"/>
        </w:rPr>
      </w:pPr>
      <w:r w:rsidRPr="00902C0F">
        <w:rPr>
          <w:b/>
          <w:szCs w:val="24"/>
        </w:rPr>
        <w:t>Usability Testing:</w:t>
      </w:r>
    </w:p>
    <w:p w14:paraId="75856ABF" w14:textId="77777777" w:rsidR="00902C0F" w:rsidRDefault="00902C0F" w:rsidP="00902C0F">
      <w:pPr>
        <w:spacing w:line="360" w:lineRule="auto"/>
        <w:jc w:val="both"/>
        <w:rPr>
          <w:szCs w:val="24"/>
        </w:rPr>
      </w:pPr>
      <w:r w:rsidRPr="00DC337B">
        <w:rPr>
          <w:szCs w:val="24"/>
        </w:rPr>
        <w:t xml:space="preserve">Usability Testing is performed when our application is developed and validated. We will test User Interface and flow of pages of our application. In the usability testing we are planning to test our application capability to meet our intended purpose. To test the usability of our application we request our targeted users to test our application and based on their feedback we will make changes in our application. </w:t>
      </w:r>
    </w:p>
    <w:p w14:paraId="67AFD424" w14:textId="0C92CC28" w:rsidR="00C761EB" w:rsidRPr="00C761EB" w:rsidRDefault="00C761EB" w:rsidP="00902C0F">
      <w:pPr>
        <w:spacing w:line="360" w:lineRule="auto"/>
        <w:rPr>
          <w:b/>
          <w:szCs w:val="24"/>
        </w:rPr>
      </w:pPr>
      <w:r w:rsidRPr="00C761EB">
        <w:rPr>
          <w:b/>
          <w:szCs w:val="24"/>
        </w:rPr>
        <w:t>Performance Testing:</w:t>
      </w:r>
    </w:p>
    <w:p w14:paraId="047161F5" w14:textId="77777777" w:rsidR="00902C0F" w:rsidRPr="00DC337B" w:rsidRDefault="00902C0F" w:rsidP="00902C0F">
      <w:pPr>
        <w:spacing w:line="360" w:lineRule="auto"/>
        <w:rPr>
          <w:szCs w:val="24"/>
        </w:rPr>
      </w:pPr>
      <w:r w:rsidRPr="00DC337B">
        <w:rPr>
          <w:szCs w:val="24"/>
        </w:rPr>
        <w:t>At the application level and user level we will perform performance testing. We will test performance of data synchronization (data from different API’s to our database and data from our database to our application). We will also validate if the data synchronization is happening regularly and efficiently.</w:t>
      </w:r>
    </w:p>
    <w:p w14:paraId="1574118C" w14:textId="20D1F3B0" w:rsidR="00C761EB" w:rsidRPr="00C761EB" w:rsidRDefault="00C761EB" w:rsidP="00C761EB">
      <w:pPr>
        <w:spacing w:line="360" w:lineRule="auto"/>
        <w:rPr>
          <w:b/>
          <w:szCs w:val="24"/>
        </w:rPr>
      </w:pPr>
      <w:r w:rsidRPr="00C761EB">
        <w:rPr>
          <w:b/>
          <w:szCs w:val="24"/>
        </w:rPr>
        <w:lastRenderedPageBreak/>
        <w:t>Security:</w:t>
      </w:r>
    </w:p>
    <w:p w14:paraId="39B9E248" w14:textId="209FA474" w:rsidR="00C761EB" w:rsidRPr="006D0111" w:rsidRDefault="00C761EB" w:rsidP="00C761EB">
      <w:pPr>
        <w:spacing w:line="360" w:lineRule="auto"/>
        <w:rPr>
          <w:szCs w:val="24"/>
        </w:rPr>
      </w:pPr>
      <w:r w:rsidRPr="00DC337B">
        <w:rPr>
          <w:szCs w:val="24"/>
        </w:rPr>
        <w:t xml:space="preserve">We want to make sure the data is secure. We are going to handle huge amount of sensitive data so, we will make sure that security is maintained well and we will encrypt the user data. </w:t>
      </w:r>
      <w:r w:rsidRPr="00C761EB">
        <w:rPr>
          <w:b/>
          <w:szCs w:val="24"/>
        </w:rPr>
        <w:t>Implementation Plan and Progress</w:t>
      </w:r>
    </w:p>
    <w:tbl>
      <w:tblPr>
        <w:tblW w:w="0" w:type="auto"/>
        <w:tblCellMar>
          <w:top w:w="15" w:type="dxa"/>
          <w:left w:w="15" w:type="dxa"/>
          <w:bottom w:w="15" w:type="dxa"/>
          <w:right w:w="15" w:type="dxa"/>
        </w:tblCellMar>
        <w:tblLook w:val="04A0" w:firstRow="1" w:lastRow="0" w:firstColumn="1" w:lastColumn="0" w:noHBand="0" w:noVBand="1"/>
      </w:tblPr>
      <w:tblGrid>
        <w:gridCol w:w="4208"/>
        <w:gridCol w:w="4005"/>
        <w:gridCol w:w="1357"/>
      </w:tblGrid>
      <w:tr w:rsidR="00C761EB" w:rsidRPr="00902C0F" w14:paraId="47148444"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10EEF" w14:textId="77777777" w:rsidR="00C761EB" w:rsidRPr="00902C0F" w:rsidRDefault="00C761EB" w:rsidP="00947464">
            <w:pPr>
              <w:spacing w:line="360" w:lineRule="auto"/>
              <w:jc w:val="both"/>
              <w:rPr>
                <w:szCs w:val="24"/>
              </w:rPr>
            </w:pPr>
            <w:r w:rsidRPr="00902C0F">
              <w:rPr>
                <w:b/>
                <w:bCs/>
                <w:color w:val="000000"/>
                <w:szCs w:val="24"/>
              </w:rPr>
              <w:t>Implementation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69906" w14:textId="77777777" w:rsidR="00C761EB" w:rsidRPr="00902C0F" w:rsidRDefault="00C761EB" w:rsidP="00947464">
            <w:pPr>
              <w:spacing w:line="360" w:lineRule="auto"/>
              <w:jc w:val="both"/>
              <w:rPr>
                <w:szCs w:val="24"/>
              </w:rPr>
            </w:pPr>
            <w:r w:rsidRPr="00902C0F">
              <w:rPr>
                <w:b/>
                <w:bCs/>
                <w:color w:val="000000"/>
                <w:szCs w:val="24"/>
              </w:rPr>
              <w:t>Resources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96FD8" w14:textId="77777777" w:rsidR="00C761EB" w:rsidRPr="00902C0F" w:rsidRDefault="00C761EB" w:rsidP="00947464">
            <w:pPr>
              <w:spacing w:line="360" w:lineRule="auto"/>
              <w:jc w:val="both"/>
              <w:rPr>
                <w:szCs w:val="24"/>
              </w:rPr>
            </w:pPr>
            <w:r w:rsidRPr="00902C0F">
              <w:rPr>
                <w:b/>
                <w:bCs/>
                <w:color w:val="000000"/>
                <w:szCs w:val="24"/>
              </w:rPr>
              <w:t>Status</w:t>
            </w:r>
          </w:p>
        </w:tc>
      </w:tr>
      <w:tr w:rsidR="00C761EB" w:rsidRPr="00902C0F" w14:paraId="767A9E60"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F386" w14:textId="77777777" w:rsidR="00C761EB" w:rsidRPr="00902C0F" w:rsidRDefault="00C761EB" w:rsidP="00947464">
            <w:pPr>
              <w:spacing w:line="360" w:lineRule="auto"/>
              <w:jc w:val="both"/>
              <w:rPr>
                <w:szCs w:val="24"/>
              </w:rPr>
            </w:pPr>
            <w:r w:rsidRPr="00902C0F">
              <w:rPr>
                <w:color w:val="000000"/>
                <w:szCs w:val="24"/>
              </w:rPr>
              <w:t>Environment setup for 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55F2E" w14:textId="77777777" w:rsidR="00C761EB" w:rsidRPr="00902C0F" w:rsidRDefault="00C761EB" w:rsidP="00947464">
            <w:pPr>
              <w:spacing w:line="360" w:lineRule="auto"/>
              <w:jc w:val="both"/>
              <w:rPr>
                <w:szCs w:val="24"/>
              </w:rPr>
            </w:pPr>
            <w:r w:rsidRPr="00902C0F">
              <w:rPr>
                <w:szCs w:val="24"/>
              </w:rPr>
              <w:t>NodeJS, Eclipse IDE, GitHub, Mysql, Hadoop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813929" w14:textId="77777777" w:rsidR="00C761EB" w:rsidRPr="00902C0F" w:rsidRDefault="00C761EB" w:rsidP="00947464">
            <w:pPr>
              <w:spacing w:line="360" w:lineRule="auto"/>
              <w:jc w:val="both"/>
              <w:rPr>
                <w:szCs w:val="24"/>
              </w:rPr>
            </w:pPr>
            <w:r w:rsidRPr="00902C0F">
              <w:rPr>
                <w:color w:val="000000"/>
                <w:szCs w:val="24"/>
              </w:rPr>
              <w:t>Completed</w:t>
            </w:r>
          </w:p>
        </w:tc>
      </w:tr>
      <w:tr w:rsidR="00C761EB" w:rsidRPr="00902C0F" w14:paraId="3B8854E9"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AC9D3" w14:textId="77777777" w:rsidR="00C761EB" w:rsidRPr="00902C0F" w:rsidRDefault="00C761EB" w:rsidP="00947464">
            <w:pPr>
              <w:spacing w:line="360" w:lineRule="auto"/>
              <w:jc w:val="both"/>
              <w:rPr>
                <w:szCs w:val="24"/>
              </w:rPr>
            </w:pPr>
            <w:r w:rsidRPr="00902C0F">
              <w:rPr>
                <w:color w:val="000000"/>
                <w:szCs w:val="24"/>
              </w:rPr>
              <w:t>Front End development tools setup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BD94B7" w14:textId="77777777" w:rsidR="00C761EB" w:rsidRPr="00902C0F" w:rsidRDefault="00C761EB" w:rsidP="00947464">
            <w:pPr>
              <w:spacing w:line="360" w:lineRule="auto"/>
              <w:jc w:val="both"/>
              <w:rPr>
                <w:szCs w:val="24"/>
              </w:rPr>
            </w:pPr>
            <w:r w:rsidRPr="00902C0F">
              <w:rPr>
                <w:szCs w:val="24"/>
              </w:rPr>
              <w:t>AngularJS, High charts, D3JS, Bootstrap, CSS3, HTML5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FF345B" w14:textId="77777777" w:rsidR="00C761EB" w:rsidRPr="00902C0F" w:rsidRDefault="00C761EB" w:rsidP="00947464">
            <w:pPr>
              <w:spacing w:line="360" w:lineRule="auto"/>
              <w:jc w:val="both"/>
              <w:rPr>
                <w:szCs w:val="24"/>
              </w:rPr>
            </w:pPr>
            <w:r w:rsidRPr="00902C0F">
              <w:rPr>
                <w:color w:val="000000"/>
                <w:szCs w:val="24"/>
              </w:rPr>
              <w:t>Completed</w:t>
            </w:r>
          </w:p>
        </w:tc>
      </w:tr>
      <w:tr w:rsidR="00C761EB" w:rsidRPr="00902C0F" w14:paraId="14E4394E"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E3DEA" w14:textId="77777777" w:rsidR="00C761EB" w:rsidRPr="00902C0F" w:rsidRDefault="00C761EB" w:rsidP="00947464">
            <w:pPr>
              <w:spacing w:line="360" w:lineRule="auto"/>
              <w:jc w:val="both"/>
              <w:rPr>
                <w:szCs w:val="24"/>
              </w:rPr>
            </w:pPr>
            <w:r w:rsidRPr="00902C0F">
              <w:rPr>
                <w:color w:val="000000"/>
                <w:szCs w:val="24"/>
              </w:rPr>
              <w:t>Cloud infrastructure setup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0A40F5" w14:textId="77777777" w:rsidR="00C761EB" w:rsidRPr="00902C0F" w:rsidRDefault="00C761EB" w:rsidP="00947464">
            <w:pPr>
              <w:spacing w:line="360" w:lineRule="auto"/>
              <w:jc w:val="both"/>
              <w:rPr>
                <w:szCs w:val="24"/>
              </w:rPr>
            </w:pPr>
            <w:r w:rsidRPr="00902C0F">
              <w:rPr>
                <w:szCs w:val="24"/>
              </w:rPr>
              <w:t>AWS, Heroku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AAFBA" w14:textId="77777777" w:rsidR="00C761EB" w:rsidRPr="00902C0F" w:rsidRDefault="00C761EB" w:rsidP="00947464">
            <w:pPr>
              <w:spacing w:line="360" w:lineRule="auto"/>
              <w:jc w:val="both"/>
              <w:rPr>
                <w:szCs w:val="24"/>
              </w:rPr>
            </w:pPr>
            <w:r w:rsidRPr="00902C0F">
              <w:rPr>
                <w:color w:val="000000"/>
                <w:szCs w:val="24"/>
              </w:rPr>
              <w:t>Completed</w:t>
            </w:r>
          </w:p>
        </w:tc>
      </w:tr>
      <w:tr w:rsidR="00C761EB" w:rsidRPr="00902C0F" w14:paraId="08DE6855"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772ACC" w14:textId="77777777" w:rsidR="00C761EB" w:rsidRPr="00CA0842" w:rsidRDefault="00C761EB" w:rsidP="00947464">
            <w:pPr>
              <w:spacing w:line="360" w:lineRule="auto"/>
              <w:jc w:val="both"/>
              <w:rPr>
                <w:b/>
                <w:szCs w:val="24"/>
              </w:rPr>
            </w:pPr>
            <w:r w:rsidRPr="00CA0842">
              <w:rPr>
                <w:b/>
                <w:color w:val="000000"/>
                <w:szCs w:val="24"/>
              </w:rPr>
              <w:t>Build Pipeline for continuous Integration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19633" w14:textId="77777777" w:rsidR="00C761EB" w:rsidRPr="00CA0842" w:rsidRDefault="00C761EB" w:rsidP="00947464">
            <w:pPr>
              <w:spacing w:line="360" w:lineRule="auto"/>
              <w:jc w:val="both"/>
              <w:rPr>
                <w:b/>
                <w:szCs w:val="24"/>
              </w:rPr>
            </w:pPr>
            <w:r w:rsidRPr="00CA0842">
              <w:rPr>
                <w:b/>
                <w:szCs w:val="24"/>
              </w:rPr>
              <w:t>Travis CI, GitHub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BDDF2" w14:textId="78814343" w:rsidR="00C761EB" w:rsidRPr="00CA0842" w:rsidRDefault="00CA0842" w:rsidP="00947464">
            <w:pPr>
              <w:spacing w:line="360" w:lineRule="auto"/>
              <w:jc w:val="both"/>
              <w:rPr>
                <w:b/>
                <w:szCs w:val="24"/>
              </w:rPr>
            </w:pPr>
            <w:r w:rsidRPr="00CA0842">
              <w:rPr>
                <w:b/>
                <w:color w:val="000000"/>
                <w:szCs w:val="24"/>
              </w:rPr>
              <w:t>Completed</w:t>
            </w:r>
          </w:p>
        </w:tc>
      </w:tr>
      <w:tr w:rsidR="00C761EB" w:rsidRPr="00902C0F" w14:paraId="2DAB7330"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53488" w14:textId="77777777" w:rsidR="00C761EB" w:rsidRPr="00CA0842" w:rsidRDefault="00C761EB" w:rsidP="00947464">
            <w:pPr>
              <w:spacing w:line="360" w:lineRule="auto"/>
              <w:jc w:val="both"/>
              <w:rPr>
                <w:b/>
                <w:szCs w:val="24"/>
              </w:rPr>
            </w:pPr>
            <w:r w:rsidRPr="00CA0842">
              <w:rPr>
                <w:b/>
                <w:color w:val="000000"/>
                <w:szCs w:val="24"/>
              </w:rPr>
              <w:t>Developing User Interface prototype with sample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CD3353" w14:textId="11FE5914" w:rsidR="00C761EB" w:rsidRPr="00CA0842" w:rsidRDefault="00CA0842" w:rsidP="00947464">
            <w:pPr>
              <w:spacing w:line="360" w:lineRule="auto"/>
              <w:jc w:val="both"/>
              <w:rPr>
                <w:b/>
                <w:szCs w:val="24"/>
              </w:rPr>
            </w:pPr>
            <w:r w:rsidRPr="00CA0842">
              <w:rPr>
                <w:b/>
                <w:szCs w:val="24"/>
              </w:rPr>
              <w:t>Mockups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36E2E7" w14:textId="65AC11EE" w:rsidR="00C761EB" w:rsidRPr="00CA0842" w:rsidRDefault="00CA0842" w:rsidP="00947464">
            <w:pPr>
              <w:spacing w:line="360" w:lineRule="auto"/>
              <w:jc w:val="both"/>
              <w:rPr>
                <w:b/>
                <w:szCs w:val="24"/>
              </w:rPr>
            </w:pPr>
            <w:r w:rsidRPr="00CA0842">
              <w:rPr>
                <w:b/>
                <w:szCs w:val="24"/>
              </w:rPr>
              <w:t>Completed</w:t>
            </w:r>
          </w:p>
        </w:tc>
      </w:tr>
      <w:tr w:rsidR="00C761EB" w:rsidRPr="00902C0F" w14:paraId="29F41D88"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6EC5EA" w14:textId="77777777" w:rsidR="00C761EB" w:rsidRPr="00CA0842" w:rsidRDefault="00C761EB" w:rsidP="00947464">
            <w:pPr>
              <w:spacing w:line="360" w:lineRule="auto"/>
              <w:jc w:val="both"/>
              <w:rPr>
                <w:b/>
                <w:szCs w:val="24"/>
              </w:rPr>
            </w:pPr>
            <w:r w:rsidRPr="00CA0842">
              <w:rPr>
                <w:b/>
                <w:color w:val="000000"/>
                <w:szCs w:val="24"/>
              </w:rPr>
              <w:t>Designing the database schema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AB74CE" w14:textId="1538C41C" w:rsidR="00C761EB" w:rsidRPr="00CA0842" w:rsidRDefault="00CA0842" w:rsidP="00947464">
            <w:pPr>
              <w:spacing w:line="360" w:lineRule="auto"/>
              <w:jc w:val="both"/>
              <w:rPr>
                <w:b/>
                <w:szCs w:val="24"/>
              </w:rPr>
            </w:pPr>
            <w:r w:rsidRPr="00CA0842">
              <w:rPr>
                <w:b/>
                <w:szCs w:val="24"/>
              </w:rPr>
              <w:t>ERD plus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CD1A9" w14:textId="0CAD0CFD" w:rsidR="00C761EB" w:rsidRPr="00CA0842" w:rsidRDefault="00CA0842" w:rsidP="00947464">
            <w:pPr>
              <w:spacing w:line="360" w:lineRule="auto"/>
              <w:jc w:val="both"/>
              <w:rPr>
                <w:b/>
                <w:szCs w:val="24"/>
              </w:rPr>
            </w:pPr>
            <w:r>
              <w:rPr>
                <w:b/>
                <w:szCs w:val="24"/>
              </w:rPr>
              <w:t>C</w:t>
            </w:r>
            <w:r w:rsidRPr="00CA0842">
              <w:rPr>
                <w:b/>
                <w:szCs w:val="24"/>
              </w:rPr>
              <w:t>ompleted</w:t>
            </w:r>
          </w:p>
        </w:tc>
      </w:tr>
      <w:tr w:rsidR="00CA0842" w:rsidRPr="00902C0F" w14:paraId="19A5FA7A"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C44F88" w14:textId="0F86C901" w:rsidR="00CA0842" w:rsidRPr="00CA0842" w:rsidRDefault="00CA0842" w:rsidP="00947464">
            <w:pPr>
              <w:spacing w:line="360" w:lineRule="auto"/>
              <w:jc w:val="both"/>
              <w:rPr>
                <w:b/>
                <w:color w:val="000000"/>
                <w:szCs w:val="24"/>
              </w:rPr>
            </w:pPr>
            <w:r w:rsidRPr="00CA0842">
              <w:rPr>
                <w:b/>
                <w:color w:val="000000"/>
                <w:szCs w:val="24"/>
              </w:rPr>
              <w:t xml:space="preserve">UML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C076C" w14:textId="40D9E50F" w:rsidR="00CA0842" w:rsidRPr="00CA0842" w:rsidRDefault="00CA0842" w:rsidP="00947464">
            <w:pPr>
              <w:spacing w:line="360" w:lineRule="auto"/>
              <w:jc w:val="both"/>
              <w:rPr>
                <w:b/>
                <w:szCs w:val="24"/>
              </w:rPr>
            </w:pPr>
            <w:r w:rsidRPr="00CA0842">
              <w:rPr>
                <w:b/>
                <w:szCs w:val="24"/>
              </w:rPr>
              <w:t>ERD plus, genMyModel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58D2D" w14:textId="0235450C" w:rsidR="00CA0842" w:rsidRPr="00CA0842" w:rsidRDefault="00CA0842" w:rsidP="00947464">
            <w:pPr>
              <w:spacing w:line="360" w:lineRule="auto"/>
              <w:jc w:val="both"/>
              <w:rPr>
                <w:b/>
                <w:szCs w:val="24"/>
              </w:rPr>
            </w:pPr>
            <w:r w:rsidRPr="00CA0842">
              <w:rPr>
                <w:b/>
                <w:szCs w:val="24"/>
              </w:rPr>
              <w:t>Completed</w:t>
            </w:r>
          </w:p>
        </w:tc>
      </w:tr>
      <w:tr w:rsidR="00C761EB" w:rsidRPr="00902C0F" w14:paraId="4050E1EB"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1DBBC8" w14:textId="77777777" w:rsidR="00C761EB" w:rsidRPr="00CA0842" w:rsidRDefault="00C761EB" w:rsidP="00947464">
            <w:pPr>
              <w:spacing w:line="360" w:lineRule="auto"/>
              <w:jc w:val="both"/>
              <w:rPr>
                <w:b/>
                <w:szCs w:val="24"/>
              </w:rPr>
            </w:pPr>
            <w:r w:rsidRPr="00CA0842">
              <w:rPr>
                <w:b/>
                <w:color w:val="000000"/>
                <w:szCs w:val="24"/>
              </w:rPr>
              <w:t>Collecting the data required for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9A52C" w14:textId="70714F94" w:rsidR="00C761EB" w:rsidRPr="00CA0842" w:rsidRDefault="00CA0842" w:rsidP="00947464">
            <w:pPr>
              <w:spacing w:line="360" w:lineRule="auto"/>
              <w:jc w:val="both"/>
              <w:rPr>
                <w:b/>
                <w:szCs w:val="24"/>
              </w:rPr>
            </w:pPr>
            <w:r w:rsidRPr="00CA0842">
              <w:rPr>
                <w:b/>
                <w:szCs w:val="24"/>
              </w:rPr>
              <w:t>Eventbrite api, ESPN api, Twitter, facb</w:t>
            </w:r>
            <w:bookmarkStart w:id="2" w:name="_GoBack"/>
            <w:bookmarkEnd w:id="2"/>
            <w:r w:rsidRPr="00CA0842">
              <w:rPr>
                <w:b/>
                <w:szCs w:val="24"/>
              </w:rPr>
              <w:t>ook api’s etc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267B1" w14:textId="42BA6DE3" w:rsidR="00C761EB" w:rsidRPr="00CA0842" w:rsidRDefault="00CA0842" w:rsidP="00947464">
            <w:pPr>
              <w:spacing w:line="360" w:lineRule="auto"/>
              <w:jc w:val="both"/>
              <w:rPr>
                <w:b/>
                <w:szCs w:val="24"/>
              </w:rPr>
            </w:pPr>
            <w:r w:rsidRPr="00CA0842">
              <w:rPr>
                <w:b/>
                <w:szCs w:val="24"/>
              </w:rPr>
              <w:t>In progress</w:t>
            </w:r>
          </w:p>
        </w:tc>
      </w:tr>
      <w:tr w:rsidR="00C761EB" w:rsidRPr="00902C0F" w14:paraId="59884322"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F7CE6F" w14:textId="77777777" w:rsidR="00C761EB" w:rsidRPr="00902C0F" w:rsidRDefault="00C761EB" w:rsidP="00947464">
            <w:pPr>
              <w:spacing w:line="360" w:lineRule="auto"/>
              <w:jc w:val="both"/>
              <w:rPr>
                <w:szCs w:val="24"/>
              </w:rPr>
            </w:pPr>
            <w:r w:rsidRPr="00902C0F">
              <w:rPr>
                <w:color w:val="000000"/>
                <w:szCs w:val="24"/>
              </w:rPr>
              <w:t>Identifying the right data mining algorithm to process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B75EE7" w14:textId="77777777" w:rsidR="00C761EB" w:rsidRPr="00902C0F" w:rsidRDefault="00C761EB" w:rsidP="00947464">
            <w:pPr>
              <w:spacing w:line="360" w:lineRule="auto"/>
              <w:jc w:val="both"/>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09105" w14:textId="77777777" w:rsidR="00C761EB" w:rsidRPr="00902C0F" w:rsidRDefault="00C761EB" w:rsidP="00947464">
            <w:pPr>
              <w:spacing w:line="360" w:lineRule="auto"/>
              <w:jc w:val="both"/>
              <w:rPr>
                <w:szCs w:val="24"/>
              </w:rPr>
            </w:pPr>
          </w:p>
        </w:tc>
      </w:tr>
      <w:tr w:rsidR="00C761EB" w:rsidRPr="00902C0F" w14:paraId="3E7C0B96"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8452C8" w14:textId="77777777" w:rsidR="00C761EB" w:rsidRPr="00902C0F" w:rsidRDefault="00C761EB" w:rsidP="00947464">
            <w:pPr>
              <w:spacing w:line="360" w:lineRule="auto"/>
              <w:jc w:val="both"/>
              <w:rPr>
                <w:szCs w:val="24"/>
              </w:rPr>
            </w:pPr>
            <w:r w:rsidRPr="00902C0F">
              <w:rPr>
                <w:color w:val="000000"/>
                <w:szCs w:val="24"/>
              </w:rPr>
              <w:t>Processing data using data mining algorithm.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689DEA" w14:textId="77777777" w:rsidR="00C761EB" w:rsidRPr="00902C0F" w:rsidRDefault="00C761EB" w:rsidP="00947464">
            <w:pPr>
              <w:spacing w:line="360" w:lineRule="auto"/>
              <w:jc w:val="both"/>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F235B" w14:textId="77777777" w:rsidR="00C761EB" w:rsidRPr="00902C0F" w:rsidRDefault="00C761EB" w:rsidP="00947464">
            <w:pPr>
              <w:spacing w:line="360" w:lineRule="auto"/>
              <w:jc w:val="both"/>
              <w:rPr>
                <w:szCs w:val="24"/>
              </w:rPr>
            </w:pPr>
          </w:p>
        </w:tc>
      </w:tr>
      <w:tr w:rsidR="00C761EB" w:rsidRPr="00902C0F" w14:paraId="2E579AF4"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D555CE" w14:textId="77777777" w:rsidR="00C761EB" w:rsidRPr="00902C0F" w:rsidRDefault="00C761EB" w:rsidP="00947464">
            <w:pPr>
              <w:spacing w:line="360" w:lineRule="auto"/>
              <w:jc w:val="both"/>
              <w:rPr>
                <w:szCs w:val="24"/>
              </w:rPr>
            </w:pPr>
            <w:r w:rsidRPr="00902C0F">
              <w:rPr>
                <w:color w:val="000000"/>
                <w:szCs w:val="24"/>
              </w:rPr>
              <w:t>Storing the processed data in Relational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99149" w14:textId="77777777" w:rsidR="00C761EB" w:rsidRPr="00902C0F" w:rsidRDefault="00C761EB" w:rsidP="00947464">
            <w:pPr>
              <w:spacing w:line="360" w:lineRule="auto"/>
              <w:jc w:val="both"/>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576201" w14:textId="77777777" w:rsidR="00C761EB" w:rsidRPr="00902C0F" w:rsidRDefault="00C761EB" w:rsidP="00947464">
            <w:pPr>
              <w:spacing w:line="360" w:lineRule="auto"/>
              <w:jc w:val="both"/>
              <w:rPr>
                <w:szCs w:val="24"/>
              </w:rPr>
            </w:pPr>
          </w:p>
        </w:tc>
      </w:tr>
      <w:tr w:rsidR="00C761EB" w:rsidRPr="00902C0F" w14:paraId="37AF68B6" w14:textId="77777777" w:rsidTr="009474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04D44" w14:textId="77777777" w:rsidR="00C761EB" w:rsidRPr="00902C0F" w:rsidRDefault="00C761EB" w:rsidP="00947464">
            <w:pPr>
              <w:spacing w:line="360" w:lineRule="auto"/>
              <w:jc w:val="both"/>
              <w:rPr>
                <w:szCs w:val="24"/>
              </w:rPr>
            </w:pPr>
            <w:r w:rsidRPr="00902C0F">
              <w:rPr>
                <w:color w:val="000000"/>
                <w:szCs w:val="24"/>
              </w:rPr>
              <w:lastRenderedPageBreak/>
              <w:t>Implementing requirements 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1269C" w14:textId="77777777" w:rsidR="00C761EB" w:rsidRPr="00902C0F" w:rsidRDefault="00C761EB" w:rsidP="00947464">
            <w:pPr>
              <w:spacing w:line="360" w:lineRule="auto"/>
              <w:jc w:val="both"/>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300B8" w14:textId="77777777" w:rsidR="00C761EB" w:rsidRPr="00902C0F" w:rsidRDefault="00C761EB" w:rsidP="00947464">
            <w:pPr>
              <w:spacing w:line="360" w:lineRule="auto"/>
              <w:jc w:val="both"/>
              <w:rPr>
                <w:szCs w:val="24"/>
              </w:rPr>
            </w:pPr>
          </w:p>
        </w:tc>
      </w:tr>
    </w:tbl>
    <w:p w14:paraId="0A953FE6" w14:textId="77777777" w:rsidR="00C761EB" w:rsidRPr="00DC337B" w:rsidRDefault="00C761EB" w:rsidP="00C761EB">
      <w:pPr>
        <w:spacing w:line="360" w:lineRule="auto"/>
        <w:rPr>
          <w:szCs w:val="24"/>
        </w:rPr>
      </w:pPr>
    </w:p>
    <w:p w14:paraId="2A5B01B9" w14:textId="30FE1C37" w:rsidR="00E04BEE" w:rsidRPr="00C761EB" w:rsidRDefault="00E04BEE" w:rsidP="00C761EB">
      <w:pPr>
        <w:pStyle w:val="Heading1"/>
        <w:numPr>
          <w:ilvl w:val="0"/>
          <w:numId w:val="0"/>
        </w:numPr>
        <w:spacing w:line="360" w:lineRule="auto"/>
        <w:rPr>
          <w:sz w:val="24"/>
          <w:szCs w:val="24"/>
        </w:rPr>
      </w:pPr>
    </w:p>
    <w:tbl>
      <w:tblPr>
        <w:tblW w:w="9555" w:type="dxa"/>
        <w:tblCellMar>
          <w:top w:w="15" w:type="dxa"/>
          <w:left w:w="15" w:type="dxa"/>
          <w:bottom w:w="15" w:type="dxa"/>
          <w:right w:w="15" w:type="dxa"/>
        </w:tblCellMar>
        <w:tblLook w:val="04A0" w:firstRow="1" w:lastRow="0" w:firstColumn="1" w:lastColumn="0" w:noHBand="0" w:noVBand="1"/>
      </w:tblPr>
      <w:tblGrid>
        <w:gridCol w:w="4245"/>
        <w:gridCol w:w="4050"/>
        <w:gridCol w:w="1260"/>
      </w:tblGrid>
      <w:tr w:rsidR="00E04BEE" w:rsidRPr="00902C0F" w14:paraId="15F0764A" w14:textId="77777777" w:rsidTr="00C761EB">
        <w:tc>
          <w:tcPr>
            <w:tcW w:w="42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B3453" w14:textId="77777777" w:rsidR="00E04BEE" w:rsidRPr="00902C0F" w:rsidRDefault="00E04BEE" w:rsidP="00902C0F">
            <w:pPr>
              <w:spacing w:line="360" w:lineRule="auto"/>
              <w:jc w:val="both"/>
              <w:rPr>
                <w:szCs w:val="24"/>
              </w:rPr>
            </w:pPr>
            <w:r w:rsidRPr="00902C0F">
              <w:rPr>
                <w:color w:val="000000"/>
                <w:szCs w:val="24"/>
              </w:rPr>
              <w:t>Unit Testing of functionalities.</w:t>
            </w:r>
          </w:p>
        </w:tc>
        <w:tc>
          <w:tcPr>
            <w:tcW w:w="4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32D51" w14:textId="77777777" w:rsidR="00E04BEE" w:rsidRPr="00902C0F" w:rsidRDefault="00E04BEE" w:rsidP="00902C0F">
            <w:pPr>
              <w:spacing w:line="360" w:lineRule="auto"/>
              <w:jc w:val="both"/>
              <w:rPr>
                <w:szCs w:val="24"/>
              </w:rPr>
            </w:pP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E5C1B" w14:textId="77777777" w:rsidR="00E04BEE" w:rsidRPr="00902C0F" w:rsidRDefault="00E04BEE" w:rsidP="00902C0F">
            <w:pPr>
              <w:spacing w:line="360" w:lineRule="auto"/>
              <w:jc w:val="both"/>
              <w:rPr>
                <w:szCs w:val="24"/>
              </w:rPr>
            </w:pPr>
          </w:p>
        </w:tc>
      </w:tr>
      <w:tr w:rsidR="00E04BEE" w:rsidRPr="00902C0F" w14:paraId="7B5C24A8" w14:textId="77777777" w:rsidTr="00C761EB">
        <w:tc>
          <w:tcPr>
            <w:tcW w:w="42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F6BFBC" w14:textId="77777777" w:rsidR="00E04BEE" w:rsidRPr="00902C0F" w:rsidRDefault="00E04BEE" w:rsidP="00902C0F">
            <w:pPr>
              <w:spacing w:line="360" w:lineRule="auto"/>
              <w:jc w:val="both"/>
              <w:rPr>
                <w:szCs w:val="24"/>
              </w:rPr>
            </w:pPr>
            <w:r w:rsidRPr="00902C0F">
              <w:rPr>
                <w:color w:val="000000"/>
                <w:szCs w:val="24"/>
              </w:rPr>
              <w:t>Integrating both frontend and backend development parts.</w:t>
            </w:r>
          </w:p>
        </w:tc>
        <w:tc>
          <w:tcPr>
            <w:tcW w:w="4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267ABE" w14:textId="77777777" w:rsidR="00E04BEE" w:rsidRPr="00902C0F" w:rsidRDefault="00E04BEE" w:rsidP="00902C0F">
            <w:pPr>
              <w:spacing w:line="360" w:lineRule="auto"/>
              <w:jc w:val="both"/>
              <w:rPr>
                <w:szCs w:val="24"/>
              </w:rPr>
            </w:pP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FB6FE" w14:textId="77777777" w:rsidR="00E04BEE" w:rsidRPr="00902C0F" w:rsidRDefault="00E04BEE" w:rsidP="00902C0F">
            <w:pPr>
              <w:spacing w:line="360" w:lineRule="auto"/>
              <w:jc w:val="both"/>
              <w:rPr>
                <w:szCs w:val="24"/>
              </w:rPr>
            </w:pPr>
          </w:p>
        </w:tc>
      </w:tr>
      <w:tr w:rsidR="00E04BEE" w:rsidRPr="00902C0F" w14:paraId="73818AD9" w14:textId="77777777" w:rsidTr="00C761EB">
        <w:tc>
          <w:tcPr>
            <w:tcW w:w="42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740F0" w14:textId="77777777" w:rsidR="00E04BEE" w:rsidRPr="00902C0F" w:rsidRDefault="00E04BEE" w:rsidP="00902C0F">
            <w:pPr>
              <w:spacing w:line="360" w:lineRule="auto"/>
              <w:jc w:val="both"/>
              <w:rPr>
                <w:szCs w:val="24"/>
              </w:rPr>
            </w:pPr>
            <w:r w:rsidRPr="00902C0F">
              <w:rPr>
                <w:color w:val="000000"/>
                <w:szCs w:val="24"/>
              </w:rPr>
              <w:t>Integration Testing</w:t>
            </w:r>
          </w:p>
        </w:tc>
        <w:tc>
          <w:tcPr>
            <w:tcW w:w="4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2ED0F" w14:textId="77777777" w:rsidR="00E04BEE" w:rsidRPr="00902C0F" w:rsidRDefault="00E04BEE" w:rsidP="00902C0F">
            <w:pPr>
              <w:spacing w:line="360" w:lineRule="auto"/>
              <w:jc w:val="both"/>
              <w:rPr>
                <w:szCs w:val="24"/>
              </w:rPr>
            </w:pP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CD494B" w14:textId="77777777" w:rsidR="00E04BEE" w:rsidRPr="00902C0F" w:rsidRDefault="00E04BEE" w:rsidP="00902C0F">
            <w:pPr>
              <w:spacing w:line="360" w:lineRule="auto"/>
              <w:jc w:val="both"/>
              <w:rPr>
                <w:szCs w:val="24"/>
              </w:rPr>
            </w:pPr>
          </w:p>
        </w:tc>
      </w:tr>
      <w:tr w:rsidR="00E04BEE" w:rsidRPr="00902C0F" w14:paraId="3C3017CA" w14:textId="77777777" w:rsidTr="00C761EB">
        <w:tc>
          <w:tcPr>
            <w:tcW w:w="42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8A769" w14:textId="77777777" w:rsidR="00E04BEE" w:rsidRPr="00902C0F" w:rsidRDefault="00E04BEE" w:rsidP="00902C0F">
            <w:pPr>
              <w:spacing w:line="360" w:lineRule="auto"/>
              <w:jc w:val="both"/>
              <w:rPr>
                <w:szCs w:val="24"/>
              </w:rPr>
            </w:pPr>
            <w:r w:rsidRPr="00902C0F">
              <w:rPr>
                <w:color w:val="000000"/>
                <w:szCs w:val="24"/>
              </w:rPr>
              <w:t>Deploying to Cloud.</w:t>
            </w:r>
          </w:p>
        </w:tc>
        <w:tc>
          <w:tcPr>
            <w:tcW w:w="40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B354C" w14:textId="77777777" w:rsidR="00E04BEE" w:rsidRPr="00902C0F" w:rsidRDefault="00E04BEE" w:rsidP="00902C0F">
            <w:pPr>
              <w:spacing w:line="360" w:lineRule="auto"/>
              <w:jc w:val="both"/>
              <w:rPr>
                <w:szCs w:val="24"/>
              </w:rPr>
            </w:pPr>
          </w:p>
        </w:tc>
        <w:tc>
          <w:tcPr>
            <w:tcW w:w="1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86966" w14:textId="77777777" w:rsidR="00E04BEE" w:rsidRPr="00902C0F" w:rsidRDefault="00E04BEE" w:rsidP="00902C0F">
            <w:pPr>
              <w:spacing w:line="360" w:lineRule="auto"/>
              <w:jc w:val="both"/>
              <w:rPr>
                <w:szCs w:val="24"/>
              </w:rPr>
            </w:pPr>
          </w:p>
        </w:tc>
      </w:tr>
    </w:tbl>
    <w:p w14:paraId="1C0D80E5" w14:textId="77777777" w:rsidR="00E04BEE" w:rsidRPr="00902C0F" w:rsidRDefault="00E04BEE" w:rsidP="00902C0F">
      <w:pPr>
        <w:pStyle w:val="Default"/>
        <w:spacing w:line="360" w:lineRule="auto"/>
        <w:jc w:val="both"/>
        <w:rPr>
          <w:rFonts w:eastAsia="Times New Roman"/>
          <w:b/>
          <w:bCs/>
          <w:color w:val="auto"/>
        </w:rPr>
      </w:pPr>
    </w:p>
    <w:p w14:paraId="4D1682DE" w14:textId="1773CD8D" w:rsidR="00E04BEE" w:rsidRPr="00902C0F" w:rsidRDefault="00E04BEE" w:rsidP="00902C0F">
      <w:pPr>
        <w:pStyle w:val="Default"/>
        <w:spacing w:line="360" w:lineRule="auto"/>
        <w:jc w:val="both"/>
        <w:rPr>
          <w:b/>
          <w:bCs/>
        </w:rPr>
      </w:pPr>
      <w:r w:rsidRPr="00902C0F">
        <w:rPr>
          <w:b/>
          <w:bCs/>
        </w:rPr>
        <w:t xml:space="preserve">Project Schedule </w:t>
      </w:r>
    </w:p>
    <w:p w14:paraId="73A768E5" w14:textId="77777777" w:rsidR="00E04BEE" w:rsidRPr="00902C0F" w:rsidRDefault="00E04BEE" w:rsidP="00902C0F">
      <w:pPr>
        <w:pStyle w:val="Default"/>
        <w:spacing w:line="360" w:lineRule="auto"/>
        <w:jc w:val="both"/>
      </w:pPr>
    </w:p>
    <w:p w14:paraId="787008C2" w14:textId="77777777" w:rsidR="00E04BEE" w:rsidRPr="00902C0F" w:rsidRDefault="00E04BEE" w:rsidP="00902C0F">
      <w:pPr>
        <w:spacing w:line="360" w:lineRule="auto"/>
        <w:jc w:val="both"/>
        <w:textAlignment w:val="baseline"/>
        <w:rPr>
          <w:b/>
          <w:bCs/>
          <w:szCs w:val="24"/>
        </w:rPr>
      </w:pPr>
      <w:r w:rsidRPr="00902C0F">
        <w:rPr>
          <w:b/>
          <w:bCs/>
          <w:noProof/>
          <w:szCs w:val="24"/>
        </w:rPr>
        <w:drawing>
          <wp:inline distT="0" distB="0" distL="0" distR="0" wp14:anchorId="0C6282FC" wp14:editId="3A47B91E">
            <wp:extent cx="5943600" cy="2103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Apertcha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D0CE625" w14:textId="77777777" w:rsidR="00E04BEE" w:rsidRPr="00902C0F" w:rsidRDefault="00E04BEE" w:rsidP="00902C0F">
      <w:pPr>
        <w:spacing w:line="360" w:lineRule="auto"/>
        <w:jc w:val="both"/>
        <w:textAlignment w:val="baseline"/>
        <w:rPr>
          <w:b/>
          <w:bCs/>
          <w:szCs w:val="24"/>
        </w:rPr>
      </w:pPr>
      <w:r w:rsidRPr="00902C0F">
        <w:rPr>
          <w:b/>
          <w:bCs/>
          <w:noProof/>
          <w:szCs w:val="24"/>
        </w:rPr>
        <w:drawing>
          <wp:inline distT="0" distB="0" distL="0" distR="0" wp14:anchorId="6C9576E2" wp14:editId="3CFEA4C7">
            <wp:extent cx="5943600" cy="176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9.39.44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14:paraId="72E61A64" w14:textId="77777777" w:rsidR="00E04BEE" w:rsidRPr="00902C0F" w:rsidRDefault="00E04BEE" w:rsidP="00902C0F">
      <w:pPr>
        <w:spacing w:line="360" w:lineRule="auto"/>
        <w:jc w:val="both"/>
        <w:textAlignment w:val="baseline"/>
        <w:rPr>
          <w:b/>
          <w:bCs/>
          <w:szCs w:val="24"/>
        </w:rPr>
      </w:pPr>
      <w:r w:rsidRPr="00902C0F">
        <w:rPr>
          <w:b/>
          <w:bCs/>
          <w:szCs w:val="24"/>
        </w:rPr>
        <w:t>Table 5. Project schedule from Aug, 2015 to Dec, 2015</w:t>
      </w:r>
    </w:p>
    <w:p w14:paraId="008F5F66" w14:textId="77777777" w:rsidR="00E04BEE" w:rsidRPr="00902C0F" w:rsidRDefault="00E04BEE" w:rsidP="00902C0F">
      <w:pPr>
        <w:spacing w:line="360" w:lineRule="auto"/>
        <w:jc w:val="both"/>
        <w:textAlignment w:val="baseline"/>
        <w:rPr>
          <w:b/>
          <w:bCs/>
          <w:szCs w:val="24"/>
        </w:rPr>
      </w:pPr>
      <w:r w:rsidRPr="00902C0F">
        <w:rPr>
          <w:b/>
          <w:bCs/>
          <w:noProof/>
          <w:szCs w:val="24"/>
        </w:rPr>
        <w:lastRenderedPageBreak/>
        <w:drawing>
          <wp:inline distT="0" distB="0" distL="0" distR="0" wp14:anchorId="100436B2" wp14:editId="0CB2FA52">
            <wp:extent cx="5943600" cy="1795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BPertChar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inline>
        </w:drawing>
      </w:r>
    </w:p>
    <w:p w14:paraId="174B8348" w14:textId="77777777" w:rsidR="00E04BEE" w:rsidRPr="00902C0F" w:rsidRDefault="00E04BEE" w:rsidP="00902C0F">
      <w:pPr>
        <w:spacing w:line="360" w:lineRule="auto"/>
        <w:jc w:val="both"/>
        <w:textAlignment w:val="baseline"/>
        <w:rPr>
          <w:b/>
          <w:bCs/>
          <w:szCs w:val="24"/>
        </w:rPr>
      </w:pPr>
      <w:r w:rsidRPr="00902C0F">
        <w:rPr>
          <w:b/>
          <w:bCs/>
          <w:noProof/>
          <w:szCs w:val="24"/>
        </w:rPr>
        <w:drawing>
          <wp:inline distT="0" distB="0" distL="0" distR="0" wp14:anchorId="4939E358" wp14:editId="4CD392B7">
            <wp:extent cx="5943600" cy="11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9.38.06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0305"/>
                    </a:xfrm>
                    <a:prstGeom prst="rect">
                      <a:avLst/>
                    </a:prstGeom>
                  </pic:spPr>
                </pic:pic>
              </a:graphicData>
            </a:graphic>
          </wp:inline>
        </w:drawing>
      </w:r>
    </w:p>
    <w:p w14:paraId="46F80F9D" w14:textId="77777777" w:rsidR="00E04BEE" w:rsidRPr="00902C0F" w:rsidRDefault="00E04BEE" w:rsidP="00902C0F">
      <w:pPr>
        <w:spacing w:line="360" w:lineRule="auto"/>
        <w:jc w:val="both"/>
        <w:textAlignment w:val="baseline"/>
        <w:rPr>
          <w:b/>
          <w:bCs/>
          <w:szCs w:val="24"/>
        </w:rPr>
      </w:pPr>
      <w:r w:rsidRPr="00902C0F">
        <w:rPr>
          <w:b/>
          <w:bCs/>
          <w:szCs w:val="24"/>
        </w:rPr>
        <w:t>Table 6. Project schedule from Jan, 2015 to May, 2015</w:t>
      </w:r>
    </w:p>
    <w:p w14:paraId="357BD0B1" w14:textId="77777777" w:rsidR="00E04BEE" w:rsidRPr="00902C0F" w:rsidRDefault="00E04BEE" w:rsidP="00902C0F">
      <w:pPr>
        <w:spacing w:line="360" w:lineRule="auto"/>
        <w:jc w:val="both"/>
        <w:textAlignment w:val="baseline"/>
        <w:rPr>
          <w:b/>
          <w:bCs/>
          <w:szCs w:val="24"/>
        </w:rPr>
      </w:pPr>
    </w:p>
    <w:p w14:paraId="6A01DF94" w14:textId="77777777" w:rsidR="00E04BEE" w:rsidRPr="00902C0F" w:rsidRDefault="00E04BEE" w:rsidP="00902C0F">
      <w:pPr>
        <w:autoSpaceDE w:val="0"/>
        <w:autoSpaceDN w:val="0"/>
        <w:adjustRightInd w:val="0"/>
        <w:spacing w:line="360" w:lineRule="auto"/>
        <w:jc w:val="both"/>
        <w:rPr>
          <w:rFonts w:eastAsiaTheme="minorHAnsi"/>
          <w:b/>
          <w:color w:val="000000"/>
          <w:szCs w:val="24"/>
        </w:rPr>
      </w:pPr>
      <w:r w:rsidRPr="00902C0F">
        <w:rPr>
          <w:rFonts w:eastAsiaTheme="minorHAnsi"/>
          <w:b/>
          <w:color w:val="000000"/>
          <w:szCs w:val="24"/>
        </w:rPr>
        <w:t xml:space="preserve">Table 7. Tasks and Resource Allocation </w:t>
      </w:r>
    </w:p>
    <w:p w14:paraId="64EB2354" w14:textId="77777777" w:rsidR="00E04BEE" w:rsidRPr="00902C0F" w:rsidRDefault="00E04BEE" w:rsidP="00902C0F">
      <w:pPr>
        <w:autoSpaceDE w:val="0"/>
        <w:autoSpaceDN w:val="0"/>
        <w:adjustRightInd w:val="0"/>
        <w:spacing w:line="360" w:lineRule="auto"/>
        <w:jc w:val="both"/>
        <w:rPr>
          <w:rFonts w:eastAsiaTheme="minorHAnsi"/>
          <w:color w:val="000000"/>
          <w:szCs w:val="24"/>
        </w:rPr>
      </w:pPr>
    </w:p>
    <w:p w14:paraId="2BB7434E" w14:textId="77777777" w:rsidR="00E04BEE" w:rsidRPr="00902C0F" w:rsidRDefault="00E04BEE" w:rsidP="00902C0F">
      <w:pPr>
        <w:spacing w:before="120" w:line="360" w:lineRule="auto"/>
        <w:jc w:val="both"/>
        <w:rPr>
          <w:szCs w:val="24"/>
        </w:rPr>
      </w:pPr>
      <w:r w:rsidRPr="00902C0F">
        <w:rPr>
          <w:color w:val="000000"/>
          <w:szCs w:val="24"/>
        </w:rPr>
        <w:t>CMPE 295A</w:t>
      </w:r>
    </w:p>
    <w:tbl>
      <w:tblPr>
        <w:tblW w:w="0" w:type="auto"/>
        <w:tblCellMar>
          <w:top w:w="15" w:type="dxa"/>
          <w:left w:w="15" w:type="dxa"/>
          <w:bottom w:w="15" w:type="dxa"/>
          <w:right w:w="15" w:type="dxa"/>
        </w:tblCellMar>
        <w:tblLook w:val="04A0" w:firstRow="1" w:lastRow="0" w:firstColumn="1" w:lastColumn="0" w:noHBand="0" w:noVBand="1"/>
      </w:tblPr>
      <w:tblGrid>
        <w:gridCol w:w="630"/>
        <w:gridCol w:w="3664"/>
        <w:gridCol w:w="1064"/>
        <w:gridCol w:w="1304"/>
        <w:gridCol w:w="1304"/>
        <w:gridCol w:w="1604"/>
      </w:tblGrid>
      <w:tr w:rsidR="00E04BEE" w:rsidRPr="00902C0F" w14:paraId="13727131"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DCF7E" w14:textId="77777777" w:rsidR="00E04BEE" w:rsidRPr="00902C0F" w:rsidRDefault="00E04BEE" w:rsidP="00902C0F">
            <w:pPr>
              <w:spacing w:line="360" w:lineRule="auto"/>
              <w:jc w:val="both"/>
              <w:rPr>
                <w:szCs w:val="24"/>
              </w:rPr>
            </w:pPr>
            <w:r w:rsidRPr="00902C0F">
              <w:rPr>
                <w:color w:val="000000"/>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DEB8B" w14:textId="77777777" w:rsidR="00E04BEE" w:rsidRPr="00902C0F" w:rsidRDefault="00E04BEE" w:rsidP="00902C0F">
            <w:pPr>
              <w:spacing w:line="360" w:lineRule="auto"/>
              <w:jc w:val="both"/>
              <w:rPr>
                <w:szCs w:val="24"/>
              </w:rPr>
            </w:pPr>
            <w:r w:rsidRPr="00902C0F">
              <w:rPr>
                <w:color w:val="000000"/>
                <w:szCs w:val="24"/>
              </w:rPr>
              <w:t>Task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F402" w14:textId="77777777" w:rsidR="00E04BEE" w:rsidRPr="00902C0F" w:rsidRDefault="00E04BEE" w:rsidP="00902C0F">
            <w:pPr>
              <w:spacing w:line="360" w:lineRule="auto"/>
              <w:jc w:val="both"/>
              <w:rPr>
                <w:szCs w:val="24"/>
              </w:rPr>
            </w:pPr>
            <w:r w:rsidRPr="00902C0F">
              <w:rPr>
                <w:color w:val="000000"/>
                <w:szCs w:val="24"/>
              </w:rPr>
              <w:t>Duration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AD9A0" w14:textId="77777777" w:rsidR="00E04BEE" w:rsidRPr="00902C0F" w:rsidRDefault="00E04BEE" w:rsidP="00902C0F">
            <w:pPr>
              <w:spacing w:line="360" w:lineRule="auto"/>
              <w:jc w:val="both"/>
              <w:rPr>
                <w:szCs w:val="24"/>
              </w:rPr>
            </w:pPr>
            <w:r w:rsidRPr="00902C0F">
              <w:rPr>
                <w:color w:val="000000"/>
                <w:szCs w:val="24"/>
              </w:rPr>
              <w:t>Start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ABB45B" w14:textId="77777777" w:rsidR="00E04BEE" w:rsidRPr="00902C0F" w:rsidRDefault="00E04BEE" w:rsidP="00902C0F">
            <w:pPr>
              <w:spacing w:line="360" w:lineRule="auto"/>
              <w:jc w:val="both"/>
              <w:rPr>
                <w:szCs w:val="24"/>
              </w:rPr>
            </w:pPr>
            <w:r w:rsidRPr="00902C0F">
              <w:rPr>
                <w:color w:val="000000"/>
                <w:szCs w:val="24"/>
              </w:rPr>
              <w:t>Finish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2C9C0" w14:textId="77777777" w:rsidR="00E04BEE" w:rsidRPr="00902C0F" w:rsidRDefault="00E04BEE" w:rsidP="00902C0F">
            <w:pPr>
              <w:spacing w:line="360" w:lineRule="auto"/>
              <w:jc w:val="both"/>
              <w:rPr>
                <w:szCs w:val="24"/>
              </w:rPr>
            </w:pPr>
            <w:r w:rsidRPr="00902C0F">
              <w:rPr>
                <w:color w:val="000000"/>
                <w:szCs w:val="24"/>
              </w:rPr>
              <w:t>Initials</w:t>
            </w:r>
          </w:p>
        </w:tc>
      </w:tr>
      <w:tr w:rsidR="00E04BEE" w:rsidRPr="00902C0F" w14:paraId="303985F3"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D1F3F" w14:textId="77777777" w:rsidR="00E04BEE" w:rsidRPr="00902C0F" w:rsidRDefault="00E04BEE" w:rsidP="00902C0F">
            <w:pPr>
              <w:spacing w:line="360" w:lineRule="auto"/>
              <w:jc w:val="both"/>
              <w:rPr>
                <w:szCs w:val="24"/>
              </w:rPr>
            </w:pPr>
            <w:r w:rsidRPr="00902C0F">
              <w:rPr>
                <w:color w:val="000000"/>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4816F" w14:textId="77777777" w:rsidR="00E04BEE" w:rsidRPr="00902C0F" w:rsidRDefault="00E04BEE" w:rsidP="00902C0F">
            <w:pPr>
              <w:spacing w:line="360" w:lineRule="auto"/>
              <w:jc w:val="both"/>
              <w:rPr>
                <w:szCs w:val="24"/>
              </w:rPr>
            </w:pPr>
            <w:r w:rsidRPr="00902C0F">
              <w:rPr>
                <w:color w:val="000000"/>
                <w:szCs w:val="24"/>
              </w:rPr>
              <w:t>Initial  Preparation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F67F74" w14:textId="77777777" w:rsidR="00E04BEE" w:rsidRPr="00902C0F" w:rsidRDefault="00E04BEE" w:rsidP="00902C0F">
            <w:pPr>
              <w:spacing w:line="360" w:lineRule="auto"/>
              <w:jc w:val="both"/>
              <w:rPr>
                <w:szCs w:val="24"/>
              </w:rPr>
            </w:pPr>
            <w:r w:rsidRPr="00902C0F">
              <w:rPr>
                <w:color w:val="000000"/>
                <w:szCs w:val="24"/>
              </w:rPr>
              <w:t>8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44FFE" w14:textId="77777777" w:rsidR="00E04BEE" w:rsidRPr="00902C0F" w:rsidRDefault="00E04BEE" w:rsidP="00902C0F">
            <w:pPr>
              <w:spacing w:line="360" w:lineRule="auto"/>
              <w:jc w:val="both"/>
              <w:rPr>
                <w:szCs w:val="24"/>
              </w:rPr>
            </w:pPr>
            <w:r w:rsidRPr="00902C0F">
              <w:rPr>
                <w:color w:val="000000"/>
                <w:szCs w:val="24"/>
              </w:rPr>
              <w:t>08/20/2015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FDAEB9" w14:textId="77777777" w:rsidR="00E04BEE" w:rsidRPr="00902C0F" w:rsidRDefault="00E04BEE" w:rsidP="00902C0F">
            <w:pPr>
              <w:spacing w:line="360" w:lineRule="auto"/>
              <w:jc w:val="both"/>
              <w:rPr>
                <w:szCs w:val="24"/>
              </w:rPr>
            </w:pPr>
            <w:r w:rsidRPr="00902C0F">
              <w:rPr>
                <w:color w:val="000000"/>
                <w:szCs w:val="24"/>
              </w:rPr>
              <w:t>08/27/2015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4B4D1" w14:textId="77777777" w:rsidR="00E04BEE" w:rsidRPr="00902C0F" w:rsidRDefault="00E04BEE" w:rsidP="00902C0F">
            <w:pPr>
              <w:spacing w:line="360" w:lineRule="auto"/>
              <w:jc w:val="both"/>
              <w:rPr>
                <w:szCs w:val="24"/>
              </w:rPr>
            </w:pPr>
          </w:p>
        </w:tc>
      </w:tr>
      <w:tr w:rsidR="00E04BEE" w:rsidRPr="00902C0F" w14:paraId="016C6112"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494D1" w14:textId="77777777" w:rsidR="00E04BEE" w:rsidRPr="00902C0F" w:rsidRDefault="00E04BEE" w:rsidP="00902C0F">
            <w:pPr>
              <w:spacing w:line="360" w:lineRule="auto"/>
              <w:jc w:val="both"/>
              <w:rPr>
                <w:szCs w:val="24"/>
              </w:rPr>
            </w:pPr>
            <w:r w:rsidRPr="00902C0F">
              <w:rPr>
                <w:color w:val="000000"/>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DF216" w14:textId="77777777" w:rsidR="00E04BEE" w:rsidRPr="00902C0F" w:rsidRDefault="00E04BEE" w:rsidP="00902C0F">
            <w:pPr>
              <w:spacing w:line="360" w:lineRule="auto"/>
              <w:jc w:val="both"/>
              <w:rPr>
                <w:szCs w:val="24"/>
              </w:rPr>
            </w:pPr>
            <w:r w:rsidRPr="00902C0F">
              <w:rPr>
                <w:color w:val="000000"/>
                <w:szCs w:val="24"/>
              </w:rPr>
              <w:t>Project discussion and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D1FDE" w14:textId="77777777" w:rsidR="00E04BEE" w:rsidRPr="00902C0F" w:rsidRDefault="00E04BEE" w:rsidP="00902C0F">
            <w:pPr>
              <w:spacing w:line="360" w:lineRule="auto"/>
              <w:jc w:val="both"/>
              <w:rPr>
                <w:szCs w:val="24"/>
              </w:rPr>
            </w:pPr>
            <w:r w:rsidRPr="00902C0F">
              <w:rPr>
                <w:color w:val="000000"/>
                <w:szCs w:val="24"/>
              </w:rPr>
              <w:t>3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5C545F" w14:textId="77777777" w:rsidR="00E04BEE" w:rsidRPr="00902C0F" w:rsidRDefault="00E04BEE" w:rsidP="00902C0F">
            <w:pPr>
              <w:spacing w:line="360" w:lineRule="auto"/>
              <w:jc w:val="both"/>
              <w:rPr>
                <w:szCs w:val="24"/>
              </w:rPr>
            </w:pPr>
            <w:r w:rsidRPr="00902C0F">
              <w:rPr>
                <w:color w:val="000000"/>
                <w:szCs w:val="24"/>
              </w:rPr>
              <w:t>08/20/2015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DC0B7" w14:textId="77777777" w:rsidR="00E04BEE" w:rsidRPr="00902C0F" w:rsidRDefault="00E04BEE" w:rsidP="00902C0F">
            <w:pPr>
              <w:spacing w:line="360" w:lineRule="auto"/>
              <w:jc w:val="both"/>
              <w:rPr>
                <w:szCs w:val="24"/>
              </w:rPr>
            </w:pPr>
            <w:r w:rsidRPr="00902C0F">
              <w:rPr>
                <w:color w:val="000000"/>
                <w:szCs w:val="24"/>
              </w:rPr>
              <w:t>08/22/2015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6FE3B" w14:textId="77777777" w:rsidR="00E04BEE" w:rsidRPr="00902C0F" w:rsidRDefault="00E04BEE" w:rsidP="00902C0F">
            <w:pPr>
              <w:spacing w:line="360" w:lineRule="auto"/>
              <w:jc w:val="both"/>
              <w:rPr>
                <w:szCs w:val="24"/>
              </w:rPr>
            </w:pPr>
            <w:r w:rsidRPr="00902C0F">
              <w:rPr>
                <w:color w:val="000000"/>
                <w:szCs w:val="24"/>
              </w:rPr>
              <w:t>VK,KD,JC,SS</w:t>
            </w:r>
          </w:p>
          <w:p w14:paraId="6F03D76D" w14:textId="77777777" w:rsidR="00E04BEE" w:rsidRPr="00902C0F" w:rsidRDefault="00E04BEE" w:rsidP="00902C0F">
            <w:pPr>
              <w:spacing w:line="360" w:lineRule="auto"/>
              <w:jc w:val="both"/>
              <w:rPr>
                <w:szCs w:val="24"/>
              </w:rPr>
            </w:pPr>
          </w:p>
        </w:tc>
      </w:tr>
      <w:tr w:rsidR="00E04BEE" w:rsidRPr="00902C0F" w14:paraId="087E4EFC"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49561" w14:textId="77777777" w:rsidR="00E04BEE" w:rsidRPr="00902C0F" w:rsidRDefault="00E04BEE" w:rsidP="00902C0F">
            <w:pPr>
              <w:spacing w:line="360" w:lineRule="auto"/>
              <w:jc w:val="both"/>
              <w:rPr>
                <w:szCs w:val="24"/>
              </w:rPr>
            </w:pPr>
            <w:r w:rsidRPr="00902C0F">
              <w:rPr>
                <w:color w:val="000000"/>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7379AA" w14:textId="77777777" w:rsidR="00E04BEE" w:rsidRPr="00902C0F" w:rsidRDefault="00E04BEE" w:rsidP="00902C0F">
            <w:pPr>
              <w:spacing w:line="360" w:lineRule="auto"/>
              <w:jc w:val="both"/>
              <w:rPr>
                <w:szCs w:val="24"/>
              </w:rPr>
            </w:pPr>
            <w:r w:rsidRPr="00902C0F">
              <w:rPr>
                <w:color w:val="000000"/>
                <w:szCs w:val="24"/>
              </w:rPr>
              <w:t>Literature Preparation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F4260"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251FD" w14:textId="77777777" w:rsidR="00E04BEE" w:rsidRPr="00902C0F" w:rsidRDefault="00E04BEE" w:rsidP="00902C0F">
            <w:pPr>
              <w:spacing w:line="360" w:lineRule="auto"/>
              <w:jc w:val="both"/>
              <w:rPr>
                <w:szCs w:val="24"/>
              </w:rPr>
            </w:pPr>
            <w:r w:rsidRPr="00902C0F">
              <w:rPr>
                <w:color w:val="000000"/>
                <w:szCs w:val="24"/>
              </w:rPr>
              <w:t>08/23/2015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C02D15" w14:textId="77777777" w:rsidR="00E04BEE" w:rsidRPr="00902C0F" w:rsidRDefault="00E04BEE" w:rsidP="00902C0F">
            <w:pPr>
              <w:spacing w:line="360" w:lineRule="auto"/>
              <w:jc w:val="both"/>
              <w:rPr>
                <w:szCs w:val="24"/>
              </w:rPr>
            </w:pPr>
            <w:r w:rsidRPr="00902C0F">
              <w:rPr>
                <w:color w:val="000000"/>
                <w:szCs w:val="24"/>
              </w:rPr>
              <w:t>08/27/2015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2DC3" w14:textId="77777777" w:rsidR="00E04BEE" w:rsidRPr="00902C0F" w:rsidRDefault="00E04BEE" w:rsidP="00902C0F">
            <w:pPr>
              <w:spacing w:line="360" w:lineRule="auto"/>
              <w:jc w:val="both"/>
              <w:rPr>
                <w:szCs w:val="24"/>
              </w:rPr>
            </w:pPr>
            <w:r w:rsidRPr="00902C0F">
              <w:rPr>
                <w:color w:val="000000"/>
                <w:szCs w:val="24"/>
              </w:rPr>
              <w:t>JC,SS</w:t>
            </w:r>
          </w:p>
        </w:tc>
      </w:tr>
      <w:tr w:rsidR="00E04BEE" w:rsidRPr="00902C0F" w14:paraId="0557ADDF"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A8D569" w14:textId="77777777" w:rsidR="00E04BEE" w:rsidRPr="00902C0F" w:rsidRDefault="00E04BEE" w:rsidP="00902C0F">
            <w:pPr>
              <w:spacing w:line="360" w:lineRule="auto"/>
              <w:jc w:val="both"/>
              <w:rPr>
                <w:szCs w:val="24"/>
              </w:rPr>
            </w:pPr>
            <w:r w:rsidRPr="00902C0F">
              <w:rPr>
                <w:color w:val="000000"/>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0225F" w14:textId="77777777" w:rsidR="00E04BEE" w:rsidRPr="00902C0F" w:rsidRDefault="00E04BEE" w:rsidP="00902C0F">
            <w:pPr>
              <w:spacing w:line="360" w:lineRule="auto"/>
              <w:jc w:val="both"/>
              <w:rPr>
                <w:szCs w:val="24"/>
              </w:rPr>
            </w:pPr>
            <w:r w:rsidRPr="00902C0F">
              <w:rPr>
                <w:color w:val="000000"/>
                <w:szCs w:val="24"/>
              </w:rPr>
              <w:t>Project Abstract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03487D" w14:textId="77777777" w:rsidR="00E04BEE" w:rsidRPr="00902C0F" w:rsidRDefault="00E04BEE" w:rsidP="00902C0F">
            <w:pPr>
              <w:spacing w:line="360" w:lineRule="auto"/>
              <w:jc w:val="both"/>
              <w:rPr>
                <w:szCs w:val="24"/>
              </w:rPr>
            </w:pPr>
            <w:r w:rsidRPr="00902C0F">
              <w:rPr>
                <w:color w:val="000000"/>
                <w:szCs w:val="24"/>
              </w:rPr>
              <w:t>3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0C32C" w14:textId="77777777" w:rsidR="00E04BEE" w:rsidRPr="00902C0F" w:rsidRDefault="00E04BEE" w:rsidP="00902C0F">
            <w:pPr>
              <w:spacing w:line="360" w:lineRule="auto"/>
              <w:jc w:val="both"/>
              <w:rPr>
                <w:szCs w:val="24"/>
              </w:rPr>
            </w:pPr>
            <w:r w:rsidRPr="00902C0F">
              <w:rPr>
                <w:color w:val="000000"/>
                <w:szCs w:val="24"/>
              </w:rPr>
              <w:t>08/27/2015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4C27B4" w14:textId="77777777" w:rsidR="00E04BEE" w:rsidRPr="00902C0F" w:rsidRDefault="00E04BEE" w:rsidP="00902C0F">
            <w:pPr>
              <w:spacing w:line="360" w:lineRule="auto"/>
              <w:jc w:val="both"/>
              <w:rPr>
                <w:szCs w:val="24"/>
              </w:rPr>
            </w:pPr>
            <w:r w:rsidRPr="00902C0F">
              <w:rPr>
                <w:color w:val="000000"/>
                <w:szCs w:val="24"/>
              </w:rPr>
              <w:t>08/29/2015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C117D"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7E6D2191"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6061A" w14:textId="77777777" w:rsidR="00E04BEE" w:rsidRPr="00902C0F" w:rsidRDefault="00E04BEE" w:rsidP="00902C0F">
            <w:pPr>
              <w:spacing w:line="360" w:lineRule="auto"/>
              <w:jc w:val="both"/>
              <w:rPr>
                <w:szCs w:val="24"/>
              </w:rPr>
            </w:pPr>
            <w:r w:rsidRPr="00902C0F">
              <w:rPr>
                <w:color w:val="000000"/>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4CEDD" w14:textId="77777777" w:rsidR="00E04BEE" w:rsidRPr="00902C0F" w:rsidRDefault="00E04BEE" w:rsidP="00902C0F">
            <w:pPr>
              <w:spacing w:line="360" w:lineRule="auto"/>
              <w:jc w:val="both"/>
              <w:rPr>
                <w:szCs w:val="24"/>
              </w:rPr>
            </w:pPr>
            <w:r w:rsidRPr="00902C0F">
              <w:rPr>
                <w:color w:val="000000"/>
                <w:szCs w:val="24"/>
              </w:rPr>
              <w:t>Requirements Analysis &amp; Gathering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0CFB3" w14:textId="77777777" w:rsidR="00E04BEE" w:rsidRPr="00902C0F" w:rsidRDefault="00E04BEE" w:rsidP="00902C0F">
            <w:pPr>
              <w:spacing w:line="360" w:lineRule="auto"/>
              <w:jc w:val="both"/>
              <w:rPr>
                <w:szCs w:val="24"/>
              </w:rPr>
            </w:pPr>
            <w:r w:rsidRPr="00902C0F">
              <w:rPr>
                <w:color w:val="000000"/>
                <w:szCs w:val="24"/>
              </w:rPr>
              <w:t>2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CD095" w14:textId="77777777" w:rsidR="00E04BEE" w:rsidRPr="00902C0F" w:rsidRDefault="00E04BEE" w:rsidP="00902C0F">
            <w:pPr>
              <w:spacing w:line="360" w:lineRule="auto"/>
              <w:jc w:val="both"/>
              <w:rPr>
                <w:szCs w:val="24"/>
              </w:rPr>
            </w:pPr>
            <w:r w:rsidRPr="00902C0F">
              <w:rPr>
                <w:color w:val="000000"/>
                <w:szCs w:val="24"/>
              </w:rPr>
              <w:t>08/30/2015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AB3B5" w14:textId="77777777" w:rsidR="00E04BEE" w:rsidRPr="00902C0F" w:rsidRDefault="00E04BEE" w:rsidP="00902C0F">
            <w:pPr>
              <w:spacing w:line="360" w:lineRule="auto"/>
              <w:jc w:val="both"/>
              <w:rPr>
                <w:szCs w:val="24"/>
              </w:rPr>
            </w:pPr>
            <w:r w:rsidRPr="00902C0F">
              <w:rPr>
                <w:color w:val="000000"/>
                <w:szCs w:val="24"/>
              </w:rPr>
              <w:t>08/31/2015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CD67C"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38662C8C"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DC5AA" w14:textId="77777777" w:rsidR="00E04BEE" w:rsidRPr="00902C0F" w:rsidRDefault="00E04BEE" w:rsidP="00902C0F">
            <w:pPr>
              <w:spacing w:line="360" w:lineRule="auto"/>
              <w:jc w:val="both"/>
              <w:rPr>
                <w:szCs w:val="24"/>
              </w:rPr>
            </w:pPr>
            <w:r w:rsidRPr="00902C0F">
              <w:rPr>
                <w:color w:val="000000"/>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84ECB1" w14:textId="77777777" w:rsidR="00E04BEE" w:rsidRPr="00902C0F" w:rsidRDefault="00E04BEE" w:rsidP="00902C0F">
            <w:pPr>
              <w:spacing w:line="360" w:lineRule="auto"/>
              <w:jc w:val="both"/>
              <w:rPr>
                <w:szCs w:val="24"/>
              </w:rPr>
            </w:pPr>
            <w:r w:rsidRPr="00902C0F">
              <w:rPr>
                <w:color w:val="000000"/>
                <w:szCs w:val="24"/>
              </w:rPr>
              <w:t xml:space="preserve">Requirements - functional &amp; Non </w:t>
            </w:r>
            <w:r w:rsidRPr="00902C0F">
              <w:rPr>
                <w:color w:val="000000"/>
                <w:szCs w:val="24"/>
              </w:rPr>
              <w:lastRenderedPageBreak/>
              <w:t xml:space="preserve">functional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90549" w14:textId="77777777" w:rsidR="00E04BEE" w:rsidRPr="00902C0F" w:rsidRDefault="00E04BEE" w:rsidP="00902C0F">
            <w:pPr>
              <w:spacing w:line="360" w:lineRule="auto"/>
              <w:jc w:val="both"/>
              <w:rPr>
                <w:szCs w:val="24"/>
              </w:rPr>
            </w:pPr>
            <w:r w:rsidRPr="00902C0F">
              <w:rPr>
                <w:color w:val="000000"/>
                <w:szCs w:val="24"/>
              </w:rPr>
              <w:lastRenderedPageBreak/>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CAA32" w14:textId="77777777" w:rsidR="00E04BEE" w:rsidRPr="00902C0F" w:rsidRDefault="00E04BEE" w:rsidP="00902C0F">
            <w:pPr>
              <w:spacing w:line="360" w:lineRule="auto"/>
              <w:jc w:val="both"/>
              <w:rPr>
                <w:szCs w:val="24"/>
              </w:rPr>
            </w:pPr>
            <w:r w:rsidRPr="00902C0F">
              <w:rPr>
                <w:color w:val="000000"/>
                <w:szCs w:val="24"/>
              </w:rPr>
              <w:t>09/01/2015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A107E" w14:textId="77777777" w:rsidR="00E04BEE" w:rsidRPr="00902C0F" w:rsidRDefault="00E04BEE" w:rsidP="00902C0F">
            <w:pPr>
              <w:spacing w:line="360" w:lineRule="auto"/>
              <w:jc w:val="both"/>
              <w:rPr>
                <w:szCs w:val="24"/>
              </w:rPr>
            </w:pPr>
            <w:r w:rsidRPr="00902C0F">
              <w:rPr>
                <w:color w:val="000000"/>
                <w:szCs w:val="24"/>
              </w:rPr>
              <w:t>09/05/2015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75A75" w14:textId="77777777" w:rsidR="00E04BEE" w:rsidRPr="00902C0F" w:rsidRDefault="00E04BEE" w:rsidP="00902C0F">
            <w:pPr>
              <w:spacing w:line="360" w:lineRule="auto"/>
              <w:jc w:val="both"/>
              <w:rPr>
                <w:szCs w:val="24"/>
              </w:rPr>
            </w:pPr>
            <w:r w:rsidRPr="00902C0F">
              <w:rPr>
                <w:color w:val="000000"/>
                <w:szCs w:val="24"/>
              </w:rPr>
              <w:t>KD,VK</w:t>
            </w:r>
          </w:p>
        </w:tc>
      </w:tr>
      <w:tr w:rsidR="00E04BEE" w:rsidRPr="00902C0F" w14:paraId="735E2EC9"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7BBDE" w14:textId="77777777" w:rsidR="00E04BEE" w:rsidRPr="00902C0F" w:rsidRDefault="00E04BEE" w:rsidP="00902C0F">
            <w:pPr>
              <w:spacing w:line="360" w:lineRule="auto"/>
              <w:jc w:val="both"/>
              <w:rPr>
                <w:szCs w:val="24"/>
              </w:rPr>
            </w:pPr>
            <w:r w:rsidRPr="00902C0F">
              <w:rPr>
                <w:color w:val="000000"/>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7F18A8" w14:textId="77777777" w:rsidR="00E04BEE" w:rsidRPr="00902C0F" w:rsidRDefault="00E04BEE" w:rsidP="00902C0F">
            <w:pPr>
              <w:spacing w:line="360" w:lineRule="auto"/>
              <w:jc w:val="both"/>
              <w:rPr>
                <w:szCs w:val="24"/>
              </w:rPr>
            </w:pPr>
            <w:r w:rsidRPr="00902C0F">
              <w:rPr>
                <w:color w:val="000000"/>
                <w:szCs w:val="24"/>
              </w:rPr>
              <w:t xml:space="preserve">Architecture Design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E192D0" w14:textId="77777777" w:rsidR="00E04BEE" w:rsidRPr="00902C0F" w:rsidRDefault="00E04BEE" w:rsidP="00902C0F">
            <w:pPr>
              <w:spacing w:line="360" w:lineRule="auto"/>
              <w:jc w:val="both"/>
              <w:rPr>
                <w:szCs w:val="24"/>
              </w:rPr>
            </w:pPr>
            <w:r w:rsidRPr="00902C0F">
              <w:rPr>
                <w:color w:val="000000"/>
                <w:szCs w:val="24"/>
              </w:rPr>
              <w:t>3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A0EBB" w14:textId="77777777" w:rsidR="00E04BEE" w:rsidRPr="00902C0F" w:rsidRDefault="00E04BEE" w:rsidP="00902C0F">
            <w:pPr>
              <w:spacing w:line="360" w:lineRule="auto"/>
              <w:jc w:val="both"/>
              <w:rPr>
                <w:szCs w:val="24"/>
              </w:rPr>
            </w:pPr>
            <w:r w:rsidRPr="00902C0F">
              <w:rPr>
                <w:color w:val="000000"/>
                <w:szCs w:val="24"/>
              </w:rPr>
              <w:t>09/06/2015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A3D542" w14:textId="77777777" w:rsidR="00E04BEE" w:rsidRPr="00902C0F" w:rsidRDefault="00E04BEE" w:rsidP="00902C0F">
            <w:pPr>
              <w:spacing w:line="360" w:lineRule="auto"/>
              <w:jc w:val="both"/>
              <w:rPr>
                <w:szCs w:val="24"/>
              </w:rPr>
            </w:pPr>
            <w:r w:rsidRPr="00902C0F">
              <w:rPr>
                <w:color w:val="000000"/>
                <w:szCs w:val="24"/>
              </w:rPr>
              <w:t>09/09/2015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38F6BB"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71E99D35"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5C077" w14:textId="77777777" w:rsidR="00E04BEE" w:rsidRPr="00902C0F" w:rsidRDefault="00E04BEE" w:rsidP="00902C0F">
            <w:pPr>
              <w:spacing w:line="360" w:lineRule="auto"/>
              <w:jc w:val="both"/>
              <w:rPr>
                <w:szCs w:val="24"/>
              </w:rPr>
            </w:pPr>
            <w:r w:rsidRPr="00902C0F">
              <w:rPr>
                <w:color w:val="000000"/>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25815A" w14:textId="77777777" w:rsidR="00E04BEE" w:rsidRPr="00902C0F" w:rsidRDefault="00E04BEE" w:rsidP="00902C0F">
            <w:pPr>
              <w:spacing w:line="360" w:lineRule="auto"/>
              <w:jc w:val="both"/>
              <w:rPr>
                <w:szCs w:val="24"/>
              </w:rPr>
            </w:pPr>
            <w:r w:rsidRPr="00902C0F">
              <w:rPr>
                <w:color w:val="000000"/>
                <w:szCs w:val="24"/>
              </w:rPr>
              <w:t>Project proposal and plan preparation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037BB" w14:textId="77777777" w:rsidR="00E04BEE" w:rsidRPr="00902C0F" w:rsidRDefault="00E04BEE" w:rsidP="00902C0F">
            <w:pPr>
              <w:spacing w:line="360" w:lineRule="auto"/>
              <w:jc w:val="both"/>
              <w:rPr>
                <w:szCs w:val="24"/>
              </w:rPr>
            </w:pPr>
            <w:r w:rsidRPr="00902C0F">
              <w:rPr>
                <w:color w:val="000000"/>
                <w:szCs w:val="24"/>
              </w:rPr>
              <w:t>15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C6D934" w14:textId="77777777" w:rsidR="00E04BEE" w:rsidRPr="00902C0F" w:rsidRDefault="00E04BEE" w:rsidP="00902C0F">
            <w:pPr>
              <w:spacing w:line="360" w:lineRule="auto"/>
              <w:jc w:val="both"/>
              <w:rPr>
                <w:szCs w:val="24"/>
              </w:rPr>
            </w:pPr>
            <w:r w:rsidRPr="00902C0F">
              <w:rPr>
                <w:color w:val="000000"/>
                <w:szCs w:val="24"/>
              </w:rPr>
              <w:t>09/10/2015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75252" w14:textId="77777777" w:rsidR="00E04BEE" w:rsidRPr="00902C0F" w:rsidRDefault="00E04BEE" w:rsidP="00902C0F">
            <w:pPr>
              <w:spacing w:line="360" w:lineRule="auto"/>
              <w:jc w:val="both"/>
              <w:rPr>
                <w:szCs w:val="24"/>
              </w:rPr>
            </w:pPr>
            <w:r w:rsidRPr="00902C0F">
              <w:rPr>
                <w:color w:val="000000"/>
                <w:szCs w:val="24"/>
              </w:rPr>
              <w:t>09/25/2015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DD0A1" w14:textId="77777777" w:rsidR="00E04BEE" w:rsidRPr="00902C0F" w:rsidRDefault="00E04BEE" w:rsidP="00902C0F">
            <w:pPr>
              <w:spacing w:line="360" w:lineRule="auto"/>
              <w:jc w:val="both"/>
              <w:rPr>
                <w:szCs w:val="24"/>
              </w:rPr>
            </w:pPr>
          </w:p>
        </w:tc>
      </w:tr>
      <w:tr w:rsidR="00E04BEE" w:rsidRPr="00902C0F" w14:paraId="560330CE"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0E999" w14:textId="77777777" w:rsidR="00E04BEE" w:rsidRPr="00902C0F" w:rsidRDefault="00E04BEE" w:rsidP="00902C0F">
            <w:pPr>
              <w:spacing w:line="360" w:lineRule="auto"/>
              <w:jc w:val="both"/>
              <w:rPr>
                <w:szCs w:val="24"/>
              </w:rPr>
            </w:pPr>
            <w:r w:rsidRPr="00902C0F">
              <w:rPr>
                <w:color w:val="000000"/>
                <w:szCs w:val="24"/>
              </w:rPr>
              <w:t xml:space="preserve">6.1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4E696D" w14:textId="77777777" w:rsidR="00E04BEE" w:rsidRPr="00902C0F" w:rsidRDefault="00E04BEE" w:rsidP="00902C0F">
            <w:pPr>
              <w:spacing w:line="360" w:lineRule="auto"/>
              <w:jc w:val="both"/>
              <w:rPr>
                <w:szCs w:val="24"/>
              </w:rPr>
            </w:pPr>
            <w:r w:rsidRPr="00902C0F">
              <w:rPr>
                <w:color w:val="000000"/>
                <w:szCs w:val="24"/>
              </w:rPr>
              <w:t>Introduction and Initial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F4215"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06DE0B" w14:textId="77777777" w:rsidR="00E04BEE" w:rsidRPr="00902C0F" w:rsidRDefault="00E04BEE" w:rsidP="00902C0F">
            <w:pPr>
              <w:spacing w:line="360" w:lineRule="auto"/>
              <w:jc w:val="both"/>
              <w:rPr>
                <w:szCs w:val="24"/>
              </w:rPr>
            </w:pPr>
            <w:r w:rsidRPr="00902C0F">
              <w:rPr>
                <w:color w:val="000000"/>
                <w:szCs w:val="24"/>
              </w:rPr>
              <w:t>09/10/2015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813199" w14:textId="77777777" w:rsidR="00E04BEE" w:rsidRPr="00902C0F" w:rsidRDefault="00E04BEE" w:rsidP="00902C0F">
            <w:pPr>
              <w:spacing w:line="360" w:lineRule="auto"/>
              <w:jc w:val="both"/>
              <w:rPr>
                <w:szCs w:val="24"/>
              </w:rPr>
            </w:pPr>
            <w:r w:rsidRPr="00902C0F">
              <w:rPr>
                <w:color w:val="000000"/>
                <w:szCs w:val="24"/>
              </w:rPr>
              <w:t>09/15/2015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58A01D" w14:textId="77777777" w:rsidR="00E04BEE" w:rsidRPr="00902C0F" w:rsidRDefault="00E04BEE" w:rsidP="00902C0F">
            <w:pPr>
              <w:spacing w:line="360" w:lineRule="auto"/>
              <w:jc w:val="both"/>
              <w:rPr>
                <w:szCs w:val="24"/>
              </w:rPr>
            </w:pPr>
            <w:r w:rsidRPr="00902C0F">
              <w:rPr>
                <w:color w:val="000000"/>
                <w:szCs w:val="24"/>
              </w:rPr>
              <w:t>JC,SS</w:t>
            </w:r>
          </w:p>
        </w:tc>
      </w:tr>
      <w:tr w:rsidR="00E04BEE" w:rsidRPr="00902C0F" w14:paraId="2332F1BC"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74387C" w14:textId="77777777" w:rsidR="00E04BEE" w:rsidRPr="00902C0F" w:rsidRDefault="00E04BEE" w:rsidP="00902C0F">
            <w:pPr>
              <w:spacing w:line="360" w:lineRule="auto"/>
              <w:jc w:val="both"/>
              <w:rPr>
                <w:szCs w:val="24"/>
              </w:rPr>
            </w:pPr>
            <w:r w:rsidRPr="00902C0F">
              <w:rPr>
                <w:color w:val="000000"/>
                <w:szCs w:val="24"/>
              </w:rPr>
              <w:t>6.2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7CB3C" w14:textId="77777777" w:rsidR="00E04BEE" w:rsidRPr="00902C0F" w:rsidRDefault="00E04BEE" w:rsidP="00902C0F">
            <w:pPr>
              <w:spacing w:line="360" w:lineRule="auto"/>
              <w:jc w:val="both"/>
              <w:rPr>
                <w:szCs w:val="24"/>
              </w:rPr>
            </w:pPr>
            <w:r w:rsidRPr="00902C0F">
              <w:rPr>
                <w:color w:val="000000"/>
                <w:szCs w:val="24"/>
              </w:rPr>
              <w:t>Goals, Solutions , objectives &amp; Schedule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C7CA3" w14:textId="77777777" w:rsidR="00E04BEE" w:rsidRPr="00902C0F" w:rsidRDefault="00E04BEE" w:rsidP="00902C0F">
            <w:pPr>
              <w:spacing w:line="360" w:lineRule="auto"/>
              <w:jc w:val="both"/>
              <w:rPr>
                <w:szCs w:val="24"/>
              </w:rPr>
            </w:pPr>
            <w:r w:rsidRPr="00902C0F">
              <w:rPr>
                <w:color w:val="000000"/>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B649C4" w14:textId="77777777" w:rsidR="00E04BEE" w:rsidRPr="00902C0F" w:rsidRDefault="00E04BEE" w:rsidP="00902C0F">
            <w:pPr>
              <w:spacing w:line="360" w:lineRule="auto"/>
              <w:jc w:val="both"/>
              <w:rPr>
                <w:szCs w:val="24"/>
              </w:rPr>
            </w:pPr>
            <w:r w:rsidRPr="00902C0F">
              <w:rPr>
                <w:color w:val="000000"/>
                <w:szCs w:val="24"/>
              </w:rPr>
              <w:t>09/16/2015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38A1CC" w14:textId="77777777" w:rsidR="00E04BEE" w:rsidRPr="00902C0F" w:rsidRDefault="00E04BEE" w:rsidP="00902C0F">
            <w:pPr>
              <w:spacing w:line="360" w:lineRule="auto"/>
              <w:jc w:val="both"/>
              <w:rPr>
                <w:szCs w:val="24"/>
              </w:rPr>
            </w:pPr>
            <w:r w:rsidRPr="00902C0F">
              <w:rPr>
                <w:color w:val="000000"/>
                <w:szCs w:val="24"/>
              </w:rPr>
              <w:t>09/25/2015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3CE6D"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13F7176E"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06D5F" w14:textId="77777777" w:rsidR="00E04BEE" w:rsidRPr="00902C0F" w:rsidRDefault="00E04BEE" w:rsidP="00902C0F">
            <w:pPr>
              <w:spacing w:line="360" w:lineRule="auto"/>
              <w:jc w:val="both"/>
              <w:rPr>
                <w:szCs w:val="24"/>
              </w:rPr>
            </w:pPr>
            <w:r w:rsidRPr="00902C0F">
              <w:rPr>
                <w:color w:val="000000"/>
                <w:szCs w:val="24"/>
              </w:rPr>
              <w:t xml:space="preserve">7.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0B892" w14:textId="77777777" w:rsidR="00E04BEE" w:rsidRPr="00902C0F" w:rsidRDefault="00E04BEE" w:rsidP="00902C0F">
            <w:pPr>
              <w:spacing w:line="360" w:lineRule="auto"/>
              <w:jc w:val="both"/>
              <w:rPr>
                <w:szCs w:val="24"/>
              </w:rPr>
            </w:pPr>
            <w:r w:rsidRPr="00902C0F">
              <w:rPr>
                <w:color w:val="000000"/>
                <w:szCs w:val="24"/>
              </w:rPr>
              <w:t>Design and Architecture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5719C" w14:textId="77777777" w:rsidR="00E04BEE" w:rsidRPr="00902C0F" w:rsidRDefault="00E04BEE" w:rsidP="00902C0F">
            <w:pPr>
              <w:spacing w:line="360" w:lineRule="auto"/>
              <w:jc w:val="both"/>
              <w:rPr>
                <w:szCs w:val="24"/>
              </w:rPr>
            </w:pPr>
            <w:r w:rsidRPr="00902C0F">
              <w:rPr>
                <w:color w:val="000000"/>
                <w:szCs w:val="24"/>
              </w:rPr>
              <w:t>20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F44CD4" w14:textId="77777777" w:rsidR="00E04BEE" w:rsidRPr="00902C0F" w:rsidRDefault="00E04BEE" w:rsidP="00902C0F">
            <w:pPr>
              <w:spacing w:line="360" w:lineRule="auto"/>
              <w:jc w:val="both"/>
              <w:rPr>
                <w:szCs w:val="24"/>
              </w:rPr>
            </w:pPr>
            <w:r w:rsidRPr="00902C0F">
              <w:rPr>
                <w:color w:val="000000"/>
                <w:szCs w:val="24"/>
              </w:rPr>
              <w:t>09/26/2015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45515" w14:textId="77777777" w:rsidR="00E04BEE" w:rsidRPr="00902C0F" w:rsidRDefault="00E04BEE" w:rsidP="00902C0F">
            <w:pPr>
              <w:spacing w:line="360" w:lineRule="auto"/>
              <w:jc w:val="both"/>
              <w:rPr>
                <w:szCs w:val="24"/>
              </w:rPr>
            </w:pPr>
            <w:r w:rsidRPr="00902C0F">
              <w:rPr>
                <w:color w:val="000000"/>
                <w:szCs w:val="24"/>
              </w:rPr>
              <w:t>10/15/2015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0C80B" w14:textId="77777777" w:rsidR="00E04BEE" w:rsidRPr="00902C0F" w:rsidRDefault="00E04BEE" w:rsidP="00902C0F">
            <w:pPr>
              <w:spacing w:line="360" w:lineRule="auto"/>
              <w:jc w:val="both"/>
              <w:rPr>
                <w:szCs w:val="24"/>
              </w:rPr>
            </w:pPr>
          </w:p>
        </w:tc>
      </w:tr>
      <w:tr w:rsidR="00E04BEE" w:rsidRPr="00902C0F" w14:paraId="3D188DCD"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A8ABD" w14:textId="77777777" w:rsidR="00E04BEE" w:rsidRPr="00902C0F" w:rsidRDefault="00E04BEE" w:rsidP="00902C0F">
            <w:pPr>
              <w:spacing w:line="360" w:lineRule="auto"/>
              <w:jc w:val="both"/>
              <w:rPr>
                <w:szCs w:val="24"/>
              </w:rPr>
            </w:pPr>
            <w:r w:rsidRPr="00902C0F">
              <w:rPr>
                <w:color w:val="000000"/>
                <w:szCs w:val="24"/>
              </w:rPr>
              <w:t>7.1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93BD8" w14:textId="77777777" w:rsidR="00E04BEE" w:rsidRPr="00902C0F" w:rsidRDefault="00E04BEE" w:rsidP="00902C0F">
            <w:pPr>
              <w:spacing w:line="360" w:lineRule="auto"/>
              <w:jc w:val="both"/>
              <w:rPr>
                <w:szCs w:val="24"/>
              </w:rPr>
            </w:pPr>
            <w:r w:rsidRPr="00902C0F">
              <w:rPr>
                <w:color w:val="000000"/>
                <w:szCs w:val="24"/>
              </w:rPr>
              <w:t>Technical arch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9965F" w14:textId="77777777" w:rsidR="00E04BEE" w:rsidRPr="00902C0F" w:rsidRDefault="00E04BEE" w:rsidP="00902C0F">
            <w:pPr>
              <w:spacing w:line="360" w:lineRule="auto"/>
              <w:jc w:val="both"/>
              <w:rPr>
                <w:szCs w:val="24"/>
              </w:rPr>
            </w:pPr>
            <w:r w:rsidRPr="00902C0F">
              <w:rPr>
                <w:color w:val="000000"/>
                <w:szCs w:val="24"/>
              </w:rPr>
              <w:t>4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AB09A" w14:textId="77777777" w:rsidR="00E04BEE" w:rsidRPr="00902C0F" w:rsidRDefault="00E04BEE" w:rsidP="00902C0F">
            <w:pPr>
              <w:spacing w:line="360" w:lineRule="auto"/>
              <w:jc w:val="both"/>
              <w:rPr>
                <w:szCs w:val="24"/>
              </w:rPr>
            </w:pPr>
            <w:r w:rsidRPr="00902C0F">
              <w:rPr>
                <w:color w:val="000000"/>
                <w:szCs w:val="24"/>
              </w:rPr>
              <w:t>09/26/2015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5C19C" w14:textId="77777777" w:rsidR="00E04BEE" w:rsidRPr="00902C0F" w:rsidRDefault="00E04BEE" w:rsidP="00902C0F">
            <w:pPr>
              <w:spacing w:line="360" w:lineRule="auto"/>
              <w:jc w:val="both"/>
              <w:rPr>
                <w:szCs w:val="24"/>
              </w:rPr>
            </w:pPr>
            <w:r w:rsidRPr="00902C0F">
              <w:rPr>
                <w:color w:val="000000"/>
                <w:szCs w:val="24"/>
              </w:rPr>
              <w:t>09/27/2015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16A51" w14:textId="77777777" w:rsidR="00E04BEE" w:rsidRPr="00902C0F" w:rsidRDefault="00E04BEE" w:rsidP="00902C0F">
            <w:pPr>
              <w:spacing w:line="360" w:lineRule="auto"/>
              <w:jc w:val="both"/>
              <w:rPr>
                <w:szCs w:val="24"/>
              </w:rPr>
            </w:pPr>
            <w:r w:rsidRPr="00902C0F">
              <w:rPr>
                <w:color w:val="000000"/>
                <w:szCs w:val="24"/>
              </w:rPr>
              <w:t>JC,SS,VK,KD</w:t>
            </w:r>
          </w:p>
        </w:tc>
      </w:tr>
      <w:tr w:rsidR="00E04BEE" w:rsidRPr="00902C0F" w14:paraId="5ABA7C6F"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4CC48" w14:textId="77777777" w:rsidR="00E04BEE" w:rsidRPr="00902C0F" w:rsidRDefault="00E04BEE" w:rsidP="00902C0F">
            <w:pPr>
              <w:spacing w:line="360" w:lineRule="auto"/>
              <w:jc w:val="both"/>
              <w:rPr>
                <w:szCs w:val="24"/>
              </w:rPr>
            </w:pPr>
            <w:r w:rsidRPr="00902C0F">
              <w:rPr>
                <w:color w:val="000000"/>
                <w:szCs w:val="24"/>
              </w:rPr>
              <w:t>7.2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1DEC0E" w14:textId="77777777" w:rsidR="00E04BEE" w:rsidRPr="00902C0F" w:rsidRDefault="00E04BEE" w:rsidP="00902C0F">
            <w:pPr>
              <w:spacing w:line="360" w:lineRule="auto"/>
              <w:jc w:val="both"/>
              <w:rPr>
                <w:szCs w:val="24"/>
              </w:rPr>
            </w:pPr>
            <w:r w:rsidRPr="00902C0F">
              <w:rPr>
                <w:color w:val="000000"/>
                <w:szCs w:val="24"/>
              </w:rPr>
              <w:t>Database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59F57" w14:textId="77777777" w:rsidR="00E04BEE" w:rsidRPr="00902C0F" w:rsidRDefault="00E04BEE" w:rsidP="00902C0F">
            <w:pPr>
              <w:spacing w:line="360" w:lineRule="auto"/>
              <w:jc w:val="both"/>
              <w:rPr>
                <w:szCs w:val="24"/>
              </w:rPr>
            </w:pPr>
            <w:r w:rsidRPr="00902C0F">
              <w:rPr>
                <w:color w:val="000000"/>
                <w:szCs w:val="24"/>
              </w:rPr>
              <w:t>4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EA6AB" w14:textId="77777777" w:rsidR="00E04BEE" w:rsidRPr="00902C0F" w:rsidRDefault="00E04BEE" w:rsidP="00902C0F">
            <w:pPr>
              <w:spacing w:line="360" w:lineRule="auto"/>
              <w:jc w:val="both"/>
              <w:rPr>
                <w:szCs w:val="24"/>
              </w:rPr>
            </w:pPr>
            <w:r w:rsidRPr="00902C0F">
              <w:rPr>
                <w:color w:val="000000"/>
                <w:szCs w:val="24"/>
              </w:rPr>
              <w:t>09/28/2015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CD4B2" w14:textId="77777777" w:rsidR="00E04BEE" w:rsidRPr="00902C0F" w:rsidRDefault="00E04BEE" w:rsidP="00902C0F">
            <w:pPr>
              <w:spacing w:line="360" w:lineRule="auto"/>
              <w:jc w:val="both"/>
              <w:rPr>
                <w:szCs w:val="24"/>
              </w:rPr>
            </w:pPr>
            <w:r w:rsidRPr="00902C0F">
              <w:rPr>
                <w:color w:val="000000"/>
                <w:szCs w:val="24"/>
              </w:rPr>
              <w:t>10/01/2015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8A40E" w14:textId="77777777" w:rsidR="00E04BEE" w:rsidRPr="00902C0F" w:rsidRDefault="00E04BEE" w:rsidP="00902C0F">
            <w:pPr>
              <w:spacing w:line="360" w:lineRule="auto"/>
              <w:jc w:val="both"/>
              <w:rPr>
                <w:szCs w:val="24"/>
              </w:rPr>
            </w:pPr>
            <w:r w:rsidRPr="00902C0F">
              <w:rPr>
                <w:color w:val="000000"/>
                <w:szCs w:val="24"/>
              </w:rPr>
              <w:t>VK,KD</w:t>
            </w:r>
          </w:p>
        </w:tc>
      </w:tr>
      <w:tr w:rsidR="00E04BEE" w:rsidRPr="00902C0F" w14:paraId="39CDD09D"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495E0" w14:textId="77777777" w:rsidR="00E04BEE" w:rsidRPr="00902C0F" w:rsidRDefault="00E04BEE" w:rsidP="00902C0F">
            <w:pPr>
              <w:spacing w:line="360" w:lineRule="auto"/>
              <w:jc w:val="both"/>
              <w:rPr>
                <w:szCs w:val="24"/>
              </w:rPr>
            </w:pPr>
            <w:r w:rsidRPr="00902C0F">
              <w:rPr>
                <w:color w:val="000000"/>
                <w:szCs w:val="24"/>
              </w:rPr>
              <w:t>7.3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68D43" w14:textId="77777777" w:rsidR="00E04BEE" w:rsidRPr="00902C0F" w:rsidRDefault="00E04BEE" w:rsidP="00902C0F">
            <w:pPr>
              <w:spacing w:line="360" w:lineRule="auto"/>
              <w:jc w:val="both"/>
              <w:rPr>
                <w:szCs w:val="24"/>
              </w:rPr>
            </w:pPr>
            <w:r w:rsidRPr="00902C0F">
              <w:rPr>
                <w:color w:val="000000"/>
                <w:szCs w:val="24"/>
              </w:rPr>
              <w:t>Web Client UI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D629D7"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00987" w14:textId="77777777" w:rsidR="00E04BEE" w:rsidRPr="00902C0F" w:rsidRDefault="00E04BEE" w:rsidP="00902C0F">
            <w:pPr>
              <w:spacing w:line="360" w:lineRule="auto"/>
              <w:jc w:val="both"/>
              <w:rPr>
                <w:szCs w:val="24"/>
              </w:rPr>
            </w:pPr>
            <w:r w:rsidRPr="00902C0F">
              <w:rPr>
                <w:color w:val="000000"/>
                <w:szCs w:val="24"/>
              </w:rPr>
              <w:t>10/02/2015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A5384" w14:textId="77777777" w:rsidR="00E04BEE" w:rsidRPr="00902C0F" w:rsidRDefault="00E04BEE" w:rsidP="00902C0F">
            <w:pPr>
              <w:spacing w:line="360" w:lineRule="auto"/>
              <w:jc w:val="both"/>
              <w:rPr>
                <w:szCs w:val="24"/>
              </w:rPr>
            </w:pPr>
            <w:r w:rsidRPr="00902C0F">
              <w:rPr>
                <w:color w:val="000000"/>
                <w:szCs w:val="24"/>
              </w:rPr>
              <w:t>10/07/2015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72AFC4" w14:textId="77777777" w:rsidR="00E04BEE" w:rsidRPr="00902C0F" w:rsidRDefault="00E04BEE" w:rsidP="00902C0F">
            <w:pPr>
              <w:spacing w:line="360" w:lineRule="auto"/>
              <w:jc w:val="both"/>
              <w:rPr>
                <w:szCs w:val="24"/>
              </w:rPr>
            </w:pPr>
            <w:r w:rsidRPr="00902C0F">
              <w:rPr>
                <w:color w:val="000000"/>
                <w:szCs w:val="24"/>
              </w:rPr>
              <w:t>SS,JC</w:t>
            </w:r>
          </w:p>
        </w:tc>
      </w:tr>
      <w:tr w:rsidR="00E04BEE" w:rsidRPr="00902C0F" w14:paraId="4505839E"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8EBC8" w14:textId="77777777" w:rsidR="00E04BEE" w:rsidRPr="00902C0F" w:rsidRDefault="00E04BEE" w:rsidP="00902C0F">
            <w:pPr>
              <w:spacing w:line="360" w:lineRule="auto"/>
              <w:jc w:val="both"/>
              <w:rPr>
                <w:szCs w:val="24"/>
              </w:rPr>
            </w:pPr>
            <w:r w:rsidRPr="00902C0F">
              <w:rPr>
                <w:color w:val="000000"/>
                <w:szCs w:val="24"/>
              </w:rPr>
              <w:t>7.4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0A1BD7" w14:textId="77777777" w:rsidR="00E04BEE" w:rsidRPr="00902C0F" w:rsidRDefault="00E04BEE" w:rsidP="00902C0F">
            <w:pPr>
              <w:spacing w:line="360" w:lineRule="auto"/>
              <w:jc w:val="both"/>
              <w:rPr>
                <w:szCs w:val="24"/>
              </w:rPr>
            </w:pPr>
            <w:r w:rsidRPr="00902C0F">
              <w:rPr>
                <w:color w:val="000000"/>
                <w:szCs w:val="24"/>
              </w:rPr>
              <w:t>Backend Design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AEC2F" w14:textId="77777777" w:rsidR="00E04BEE" w:rsidRPr="00902C0F" w:rsidRDefault="00E04BEE" w:rsidP="00902C0F">
            <w:pPr>
              <w:spacing w:line="360" w:lineRule="auto"/>
              <w:jc w:val="both"/>
              <w:rPr>
                <w:szCs w:val="24"/>
              </w:rPr>
            </w:pPr>
            <w:r w:rsidRPr="00902C0F">
              <w:rPr>
                <w:color w:val="000000"/>
                <w:szCs w:val="24"/>
              </w:rPr>
              <w:t>7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A3A230" w14:textId="77777777" w:rsidR="00E04BEE" w:rsidRPr="00902C0F" w:rsidRDefault="00E04BEE" w:rsidP="00902C0F">
            <w:pPr>
              <w:spacing w:line="360" w:lineRule="auto"/>
              <w:jc w:val="both"/>
              <w:rPr>
                <w:szCs w:val="24"/>
              </w:rPr>
            </w:pPr>
            <w:r w:rsidRPr="00902C0F">
              <w:rPr>
                <w:color w:val="000000"/>
                <w:szCs w:val="24"/>
              </w:rPr>
              <w:t>10/08/2015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91E07B" w14:textId="77777777" w:rsidR="00E04BEE" w:rsidRPr="00902C0F" w:rsidRDefault="00E04BEE" w:rsidP="00902C0F">
            <w:pPr>
              <w:spacing w:line="360" w:lineRule="auto"/>
              <w:jc w:val="both"/>
              <w:rPr>
                <w:szCs w:val="24"/>
              </w:rPr>
            </w:pPr>
            <w:r w:rsidRPr="00902C0F">
              <w:rPr>
                <w:color w:val="000000"/>
                <w:szCs w:val="24"/>
              </w:rPr>
              <w:t>10/15/2015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DAEBE" w14:textId="77777777" w:rsidR="00E04BEE" w:rsidRPr="00902C0F" w:rsidRDefault="00E04BEE" w:rsidP="00902C0F">
            <w:pPr>
              <w:spacing w:line="360" w:lineRule="auto"/>
              <w:jc w:val="both"/>
              <w:rPr>
                <w:szCs w:val="24"/>
              </w:rPr>
            </w:pPr>
            <w:r w:rsidRPr="00902C0F">
              <w:rPr>
                <w:color w:val="000000"/>
                <w:szCs w:val="24"/>
              </w:rPr>
              <w:t>VK,KD</w:t>
            </w:r>
          </w:p>
        </w:tc>
      </w:tr>
      <w:tr w:rsidR="00E04BEE" w:rsidRPr="00902C0F" w14:paraId="0C78294A"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972102" w14:textId="77777777" w:rsidR="00E04BEE" w:rsidRPr="00902C0F" w:rsidRDefault="00E04BEE" w:rsidP="00902C0F">
            <w:pPr>
              <w:spacing w:line="360" w:lineRule="auto"/>
              <w:jc w:val="both"/>
              <w:rPr>
                <w:szCs w:val="24"/>
              </w:rPr>
            </w:pPr>
            <w:r w:rsidRPr="00902C0F">
              <w:rPr>
                <w:color w:val="000000"/>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DA370C" w14:textId="77777777" w:rsidR="00E04BEE" w:rsidRPr="00902C0F" w:rsidRDefault="00E04BEE" w:rsidP="00902C0F">
            <w:pPr>
              <w:spacing w:line="360" w:lineRule="auto"/>
              <w:jc w:val="both"/>
              <w:rPr>
                <w:szCs w:val="24"/>
              </w:rPr>
            </w:pPr>
            <w:r w:rsidRPr="00902C0F">
              <w:rPr>
                <w:color w:val="000000"/>
                <w:szCs w:val="24"/>
              </w:rPr>
              <w:t xml:space="preserve">Git, Travis CI build Pipeline training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A1CC" w14:textId="77777777" w:rsidR="00E04BEE" w:rsidRPr="00902C0F" w:rsidRDefault="00E04BEE" w:rsidP="00902C0F">
            <w:pPr>
              <w:spacing w:line="360" w:lineRule="auto"/>
              <w:jc w:val="both"/>
              <w:rPr>
                <w:szCs w:val="24"/>
              </w:rPr>
            </w:pPr>
            <w:r w:rsidRPr="00902C0F">
              <w:rPr>
                <w:color w:val="000000"/>
                <w:szCs w:val="24"/>
              </w:rPr>
              <w:t>7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1F22B" w14:textId="77777777" w:rsidR="00E04BEE" w:rsidRPr="00902C0F" w:rsidRDefault="00E04BEE" w:rsidP="00902C0F">
            <w:pPr>
              <w:spacing w:line="360" w:lineRule="auto"/>
              <w:jc w:val="both"/>
              <w:rPr>
                <w:szCs w:val="24"/>
              </w:rPr>
            </w:pPr>
            <w:r w:rsidRPr="00902C0F">
              <w:rPr>
                <w:color w:val="000000"/>
                <w:szCs w:val="24"/>
              </w:rPr>
              <w:t>10/16/2015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4140B" w14:textId="77777777" w:rsidR="00E04BEE" w:rsidRPr="00902C0F" w:rsidRDefault="00E04BEE" w:rsidP="00902C0F">
            <w:pPr>
              <w:spacing w:line="360" w:lineRule="auto"/>
              <w:jc w:val="both"/>
              <w:rPr>
                <w:szCs w:val="24"/>
              </w:rPr>
            </w:pPr>
            <w:r w:rsidRPr="00902C0F">
              <w:rPr>
                <w:color w:val="000000"/>
                <w:szCs w:val="24"/>
              </w:rPr>
              <w:t>10/22/2015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1BB37"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5D679219"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4BC8B" w14:textId="77777777" w:rsidR="00E04BEE" w:rsidRPr="00902C0F" w:rsidRDefault="00E04BEE" w:rsidP="00902C0F">
            <w:pPr>
              <w:spacing w:line="360" w:lineRule="auto"/>
              <w:jc w:val="both"/>
              <w:rPr>
                <w:szCs w:val="24"/>
              </w:rPr>
            </w:pPr>
            <w:r w:rsidRPr="00902C0F">
              <w:rPr>
                <w:color w:val="000000"/>
                <w:szCs w:val="24"/>
              </w:rPr>
              <w:t xml:space="preserve">9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21756" w14:textId="77777777" w:rsidR="00E04BEE" w:rsidRPr="00902C0F" w:rsidRDefault="00E04BEE" w:rsidP="00902C0F">
            <w:pPr>
              <w:spacing w:line="360" w:lineRule="auto"/>
              <w:jc w:val="both"/>
              <w:rPr>
                <w:szCs w:val="24"/>
              </w:rPr>
            </w:pPr>
            <w:r w:rsidRPr="00902C0F">
              <w:rPr>
                <w:color w:val="000000"/>
                <w:szCs w:val="24"/>
              </w:rPr>
              <w:t>Finding available data sources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5F504" w14:textId="77777777" w:rsidR="00E04BEE" w:rsidRPr="00902C0F" w:rsidRDefault="00E04BEE" w:rsidP="00902C0F">
            <w:pPr>
              <w:spacing w:line="360" w:lineRule="auto"/>
              <w:jc w:val="both"/>
              <w:rPr>
                <w:szCs w:val="24"/>
              </w:rPr>
            </w:pPr>
            <w:r w:rsidRPr="00902C0F">
              <w:rPr>
                <w:color w:val="000000"/>
                <w:szCs w:val="24"/>
              </w:rPr>
              <w:t>7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A56BD2" w14:textId="77777777" w:rsidR="00E04BEE" w:rsidRPr="00902C0F" w:rsidRDefault="00E04BEE" w:rsidP="00902C0F">
            <w:pPr>
              <w:spacing w:line="360" w:lineRule="auto"/>
              <w:jc w:val="both"/>
              <w:rPr>
                <w:szCs w:val="24"/>
              </w:rPr>
            </w:pPr>
            <w:r w:rsidRPr="00902C0F">
              <w:rPr>
                <w:color w:val="000000"/>
                <w:szCs w:val="24"/>
              </w:rPr>
              <w:t>10/23/2015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66187" w14:textId="77777777" w:rsidR="00E04BEE" w:rsidRPr="00902C0F" w:rsidRDefault="00E04BEE" w:rsidP="00902C0F">
            <w:pPr>
              <w:spacing w:line="360" w:lineRule="auto"/>
              <w:jc w:val="both"/>
              <w:rPr>
                <w:szCs w:val="24"/>
              </w:rPr>
            </w:pPr>
            <w:r w:rsidRPr="00902C0F">
              <w:rPr>
                <w:color w:val="000000"/>
                <w:szCs w:val="24"/>
              </w:rPr>
              <w:t>10/29/2015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787D31" w14:textId="77777777" w:rsidR="00E04BEE" w:rsidRPr="00902C0F" w:rsidRDefault="00E04BEE" w:rsidP="00902C0F">
            <w:pPr>
              <w:spacing w:line="360" w:lineRule="auto"/>
              <w:jc w:val="both"/>
              <w:rPr>
                <w:szCs w:val="24"/>
              </w:rPr>
            </w:pPr>
            <w:r w:rsidRPr="00902C0F">
              <w:rPr>
                <w:color w:val="000000"/>
                <w:szCs w:val="24"/>
              </w:rPr>
              <w:t>VK,KD,SS,JC</w:t>
            </w:r>
          </w:p>
        </w:tc>
      </w:tr>
      <w:tr w:rsidR="00E04BEE" w:rsidRPr="00902C0F" w14:paraId="252D77B4"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CA5FE" w14:textId="77777777" w:rsidR="00E04BEE" w:rsidRPr="00902C0F" w:rsidRDefault="00E04BEE" w:rsidP="00902C0F">
            <w:pPr>
              <w:spacing w:line="360" w:lineRule="auto"/>
              <w:jc w:val="both"/>
              <w:rPr>
                <w:szCs w:val="24"/>
              </w:rPr>
            </w:pPr>
            <w:r w:rsidRPr="00902C0F">
              <w:rPr>
                <w:color w:val="000000"/>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58E41B" w14:textId="77777777" w:rsidR="00E04BEE" w:rsidRPr="00902C0F" w:rsidRDefault="00E04BEE" w:rsidP="00902C0F">
            <w:pPr>
              <w:spacing w:line="360" w:lineRule="auto"/>
              <w:jc w:val="both"/>
              <w:rPr>
                <w:szCs w:val="24"/>
              </w:rPr>
            </w:pPr>
            <w:r w:rsidRPr="00902C0F">
              <w:rPr>
                <w:color w:val="000000"/>
                <w:szCs w:val="24"/>
              </w:rPr>
              <w:t>295A Project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3A9B0" w14:textId="77777777" w:rsidR="00E04BEE" w:rsidRPr="00902C0F" w:rsidRDefault="00E04BEE" w:rsidP="00902C0F">
            <w:pPr>
              <w:spacing w:line="360" w:lineRule="auto"/>
              <w:jc w:val="both"/>
              <w:rPr>
                <w:szCs w:val="24"/>
              </w:rPr>
            </w:pPr>
            <w:r w:rsidRPr="00902C0F">
              <w:rPr>
                <w:color w:val="000000"/>
                <w:szCs w:val="24"/>
              </w:rPr>
              <w:t>23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01A286" w14:textId="77777777" w:rsidR="00E04BEE" w:rsidRPr="00902C0F" w:rsidRDefault="00E04BEE" w:rsidP="00902C0F">
            <w:pPr>
              <w:spacing w:line="360" w:lineRule="auto"/>
              <w:jc w:val="both"/>
              <w:rPr>
                <w:szCs w:val="24"/>
              </w:rPr>
            </w:pPr>
            <w:r w:rsidRPr="00902C0F">
              <w:rPr>
                <w:color w:val="000000"/>
                <w:szCs w:val="24"/>
              </w:rPr>
              <w:t>10/30/2015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C4C37F" w14:textId="77777777" w:rsidR="00E04BEE" w:rsidRPr="00902C0F" w:rsidRDefault="00E04BEE" w:rsidP="00902C0F">
            <w:pPr>
              <w:spacing w:line="360" w:lineRule="auto"/>
              <w:jc w:val="both"/>
              <w:rPr>
                <w:szCs w:val="24"/>
              </w:rPr>
            </w:pPr>
            <w:r w:rsidRPr="00902C0F">
              <w:rPr>
                <w:color w:val="000000"/>
                <w:szCs w:val="24"/>
              </w:rPr>
              <w:t>11/20/2015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8CD0A8" w14:textId="77777777" w:rsidR="00E04BEE" w:rsidRPr="00902C0F" w:rsidRDefault="00E04BEE" w:rsidP="00902C0F">
            <w:pPr>
              <w:spacing w:after="240" w:line="360" w:lineRule="auto"/>
              <w:jc w:val="both"/>
              <w:rPr>
                <w:szCs w:val="24"/>
              </w:rPr>
            </w:pPr>
            <w:r w:rsidRPr="00902C0F">
              <w:rPr>
                <w:szCs w:val="24"/>
              </w:rPr>
              <w:br/>
            </w:r>
          </w:p>
        </w:tc>
      </w:tr>
      <w:tr w:rsidR="00E04BEE" w:rsidRPr="00902C0F" w14:paraId="25435EB1"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55F07B" w14:textId="77777777" w:rsidR="00E04BEE" w:rsidRPr="00902C0F" w:rsidRDefault="00E04BEE" w:rsidP="00902C0F">
            <w:pPr>
              <w:spacing w:line="360" w:lineRule="auto"/>
              <w:jc w:val="both"/>
              <w:rPr>
                <w:szCs w:val="24"/>
              </w:rPr>
            </w:pPr>
            <w:r w:rsidRPr="00902C0F">
              <w:rPr>
                <w:color w:val="000000"/>
                <w:szCs w:val="24"/>
              </w:rPr>
              <w:t>10.1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F79272" w14:textId="77777777" w:rsidR="00E04BEE" w:rsidRPr="00902C0F" w:rsidRDefault="00E04BEE" w:rsidP="00902C0F">
            <w:pPr>
              <w:spacing w:line="360" w:lineRule="auto"/>
              <w:jc w:val="both"/>
              <w:rPr>
                <w:szCs w:val="24"/>
              </w:rPr>
            </w:pPr>
            <w:r w:rsidRPr="00902C0F">
              <w:rPr>
                <w:color w:val="000000"/>
                <w:szCs w:val="24"/>
              </w:rPr>
              <w:t>Project workbook 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BA119B" w14:textId="77777777" w:rsidR="00E04BEE" w:rsidRPr="00902C0F" w:rsidRDefault="00E04BEE" w:rsidP="00902C0F">
            <w:pPr>
              <w:spacing w:line="360" w:lineRule="auto"/>
              <w:jc w:val="both"/>
              <w:rPr>
                <w:szCs w:val="24"/>
              </w:rPr>
            </w:pPr>
            <w:r w:rsidRPr="00902C0F">
              <w:rPr>
                <w:color w:val="000000"/>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23A41" w14:textId="77777777" w:rsidR="00E04BEE" w:rsidRPr="00902C0F" w:rsidRDefault="00E04BEE" w:rsidP="00902C0F">
            <w:pPr>
              <w:spacing w:line="360" w:lineRule="auto"/>
              <w:jc w:val="both"/>
              <w:rPr>
                <w:szCs w:val="24"/>
              </w:rPr>
            </w:pPr>
            <w:r w:rsidRPr="00902C0F">
              <w:rPr>
                <w:color w:val="000000"/>
                <w:szCs w:val="24"/>
              </w:rPr>
              <w:t>10/30/2015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1AC60" w14:textId="77777777" w:rsidR="00E04BEE" w:rsidRPr="00902C0F" w:rsidRDefault="00E04BEE" w:rsidP="00902C0F">
            <w:pPr>
              <w:spacing w:line="360" w:lineRule="auto"/>
              <w:jc w:val="both"/>
              <w:rPr>
                <w:szCs w:val="24"/>
              </w:rPr>
            </w:pPr>
            <w:r w:rsidRPr="00902C0F">
              <w:rPr>
                <w:color w:val="000000"/>
                <w:szCs w:val="24"/>
              </w:rPr>
              <w:t>11/08/2015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EB3C4" w14:textId="77777777" w:rsidR="00E04BEE" w:rsidRPr="00902C0F" w:rsidRDefault="00E04BEE" w:rsidP="00902C0F">
            <w:pPr>
              <w:spacing w:line="360" w:lineRule="auto"/>
              <w:jc w:val="both"/>
              <w:rPr>
                <w:szCs w:val="24"/>
              </w:rPr>
            </w:pPr>
            <w:r w:rsidRPr="00902C0F">
              <w:rPr>
                <w:color w:val="000000"/>
                <w:szCs w:val="24"/>
              </w:rPr>
              <w:t>VK,KD,SS,JC</w:t>
            </w:r>
          </w:p>
        </w:tc>
      </w:tr>
      <w:tr w:rsidR="00E04BEE" w:rsidRPr="00902C0F" w14:paraId="610F690F"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462C7" w14:textId="77777777" w:rsidR="00E04BEE" w:rsidRPr="00902C0F" w:rsidRDefault="00E04BEE" w:rsidP="00902C0F">
            <w:pPr>
              <w:spacing w:line="360" w:lineRule="auto"/>
              <w:jc w:val="both"/>
              <w:rPr>
                <w:szCs w:val="24"/>
              </w:rPr>
            </w:pPr>
            <w:r w:rsidRPr="00902C0F">
              <w:rPr>
                <w:color w:val="000000"/>
                <w:szCs w:val="24"/>
              </w:rPr>
              <w:t>10.2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E21CA" w14:textId="77777777" w:rsidR="00E04BEE" w:rsidRPr="00902C0F" w:rsidRDefault="00E04BEE" w:rsidP="00902C0F">
            <w:pPr>
              <w:spacing w:line="360" w:lineRule="auto"/>
              <w:jc w:val="both"/>
              <w:rPr>
                <w:szCs w:val="24"/>
              </w:rPr>
            </w:pPr>
            <w:r w:rsidRPr="00902C0F">
              <w:rPr>
                <w:color w:val="000000"/>
                <w:szCs w:val="24"/>
              </w:rPr>
              <w:t>Final Project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336BF" w14:textId="77777777" w:rsidR="00E04BEE" w:rsidRPr="00902C0F" w:rsidRDefault="00E04BEE" w:rsidP="00902C0F">
            <w:pPr>
              <w:spacing w:line="360" w:lineRule="auto"/>
              <w:jc w:val="both"/>
              <w:rPr>
                <w:szCs w:val="24"/>
              </w:rPr>
            </w:pPr>
            <w:r w:rsidRPr="00902C0F">
              <w:rPr>
                <w:color w:val="000000"/>
                <w:szCs w:val="24"/>
              </w:rPr>
              <w:t>12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D81AAC" w14:textId="77777777" w:rsidR="00E04BEE" w:rsidRPr="00902C0F" w:rsidRDefault="00E04BEE" w:rsidP="00902C0F">
            <w:pPr>
              <w:spacing w:line="360" w:lineRule="auto"/>
              <w:jc w:val="both"/>
              <w:rPr>
                <w:szCs w:val="24"/>
              </w:rPr>
            </w:pPr>
            <w:r w:rsidRPr="00902C0F">
              <w:rPr>
                <w:color w:val="000000"/>
                <w:szCs w:val="24"/>
              </w:rPr>
              <w:t>11/09/2015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8417CB" w14:textId="77777777" w:rsidR="00E04BEE" w:rsidRPr="00902C0F" w:rsidRDefault="00E04BEE" w:rsidP="00902C0F">
            <w:pPr>
              <w:spacing w:line="360" w:lineRule="auto"/>
              <w:jc w:val="both"/>
              <w:rPr>
                <w:szCs w:val="24"/>
              </w:rPr>
            </w:pPr>
            <w:r w:rsidRPr="00902C0F">
              <w:rPr>
                <w:color w:val="000000"/>
                <w:szCs w:val="24"/>
              </w:rPr>
              <w:t>11/20/2015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1A263" w14:textId="77777777" w:rsidR="00E04BEE" w:rsidRPr="00902C0F" w:rsidRDefault="00E04BEE" w:rsidP="00902C0F">
            <w:pPr>
              <w:spacing w:line="360" w:lineRule="auto"/>
              <w:jc w:val="both"/>
              <w:rPr>
                <w:szCs w:val="24"/>
              </w:rPr>
            </w:pPr>
            <w:r w:rsidRPr="00902C0F">
              <w:rPr>
                <w:color w:val="000000"/>
                <w:szCs w:val="24"/>
              </w:rPr>
              <w:t>VK,KD,SS,JC</w:t>
            </w:r>
          </w:p>
        </w:tc>
      </w:tr>
    </w:tbl>
    <w:p w14:paraId="273E4E06" w14:textId="77777777" w:rsidR="00E04BEE" w:rsidRPr="00902C0F" w:rsidRDefault="00E04BEE" w:rsidP="00902C0F">
      <w:pPr>
        <w:spacing w:line="360" w:lineRule="auto"/>
        <w:jc w:val="both"/>
        <w:rPr>
          <w:szCs w:val="24"/>
        </w:rPr>
      </w:pPr>
    </w:p>
    <w:p w14:paraId="1C441366" w14:textId="77777777" w:rsidR="00E04BEE" w:rsidRPr="00902C0F" w:rsidRDefault="00E04BEE" w:rsidP="00902C0F">
      <w:pPr>
        <w:spacing w:line="360" w:lineRule="auto"/>
        <w:jc w:val="both"/>
        <w:rPr>
          <w:szCs w:val="24"/>
        </w:rPr>
      </w:pPr>
    </w:p>
    <w:p w14:paraId="7AA8F403" w14:textId="77777777" w:rsidR="00E04BEE" w:rsidRPr="00902C0F" w:rsidRDefault="00E04BEE" w:rsidP="00902C0F">
      <w:pPr>
        <w:spacing w:line="360" w:lineRule="auto"/>
        <w:jc w:val="both"/>
        <w:rPr>
          <w:szCs w:val="24"/>
        </w:rPr>
      </w:pPr>
    </w:p>
    <w:p w14:paraId="3EA60DA0" w14:textId="77777777" w:rsidR="00E04BEE" w:rsidRPr="00902C0F" w:rsidRDefault="00E04BEE" w:rsidP="00902C0F">
      <w:pPr>
        <w:spacing w:before="120" w:line="360" w:lineRule="auto"/>
        <w:jc w:val="both"/>
        <w:rPr>
          <w:szCs w:val="24"/>
        </w:rPr>
      </w:pPr>
      <w:r w:rsidRPr="00902C0F">
        <w:rPr>
          <w:color w:val="000000"/>
          <w:szCs w:val="24"/>
        </w:rPr>
        <w:lastRenderedPageBreak/>
        <w:t>CMPE 295B</w:t>
      </w:r>
    </w:p>
    <w:tbl>
      <w:tblPr>
        <w:tblW w:w="0" w:type="auto"/>
        <w:tblCellMar>
          <w:top w:w="15" w:type="dxa"/>
          <w:left w:w="15" w:type="dxa"/>
          <w:bottom w:w="15" w:type="dxa"/>
          <w:right w:w="15" w:type="dxa"/>
        </w:tblCellMar>
        <w:tblLook w:val="04A0" w:firstRow="1" w:lastRow="0" w:firstColumn="1" w:lastColumn="0" w:noHBand="0" w:noVBand="1"/>
      </w:tblPr>
      <w:tblGrid>
        <w:gridCol w:w="510"/>
        <w:gridCol w:w="3784"/>
        <w:gridCol w:w="1064"/>
        <w:gridCol w:w="1304"/>
        <w:gridCol w:w="1304"/>
        <w:gridCol w:w="1604"/>
      </w:tblGrid>
      <w:tr w:rsidR="00E04BEE" w:rsidRPr="00902C0F" w14:paraId="0DCFE8FE"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659AC1" w14:textId="77777777" w:rsidR="00E04BEE" w:rsidRPr="00902C0F" w:rsidRDefault="00E04BEE" w:rsidP="00902C0F">
            <w:pPr>
              <w:spacing w:line="360" w:lineRule="auto"/>
              <w:jc w:val="both"/>
              <w:rPr>
                <w:szCs w:val="24"/>
              </w:rPr>
            </w:pPr>
            <w:r w:rsidRPr="00902C0F">
              <w:rPr>
                <w:color w:val="000000"/>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E999B" w14:textId="77777777" w:rsidR="00E04BEE" w:rsidRPr="00902C0F" w:rsidRDefault="00E04BEE" w:rsidP="00902C0F">
            <w:pPr>
              <w:spacing w:line="360" w:lineRule="auto"/>
              <w:jc w:val="both"/>
              <w:rPr>
                <w:szCs w:val="24"/>
              </w:rPr>
            </w:pPr>
            <w:r w:rsidRPr="00902C0F">
              <w:rPr>
                <w:color w:val="000000"/>
                <w:szCs w:val="24"/>
              </w:rPr>
              <w:t>Task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87B1B1" w14:textId="77777777" w:rsidR="00E04BEE" w:rsidRPr="00902C0F" w:rsidRDefault="00E04BEE" w:rsidP="00902C0F">
            <w:pPr>
              <w:spacing w:line="360" w:lineRule="auto"/>
              <w:jc w:val="both"/>
              <w:rPr>
                <w:szCs w:val="24"/>
              </w:rPr>
            </w:pPr>
            <w:r w:rsidRPr="00902C0F">
              <w:rPr>
                <w:color w:val="000000"/>
                <w:szCs w:val="24"/>
              </w:rPr>
              <w:t>Duration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899CF" w14:textId="77777777" w:rsidR="00E04BEE" w:rsidRPr="00902C0F" w:rsidRDefault="00E04BEE" w:rsidP="00902C0F">
            <w:pPr>
              <w:spacing w:line="360" w:lineRule="auto"/>
              <w:jc w:val="both"/>
              <w:rPr>
                <w:szCs w:val="24"/>
              </w:rPr>
            </w:pPr>
            <w:r w:rsidRPr="00902C0F">
              <w:rPr>
                <w:color w:val="000000"/>
                <w:szCs w:val="24"/>
              </w:rPr>
              <w:t xml:space="preserve">Start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F1711E" w14:textId="77777777" w:rsidR="00E04BEE" w:rsidRPr="00902C0F" w:rsidRDefault="00E04BEE" w:rsidP="00902C0F">
            <w:pPr>
              <w:spacing w:line="360" w:lineRule="auto"/>
              <w:jc w:val="both"/>
              <w:rPr>
                <w:szCs w:val="24"/>
              </w:rPr>
            </w:pPr>
            <w:r w:rsidRPr="00902C0F">
              <w:rPr>
                <w:color w:val="000000"/>
                <w:szCs w:val="24"/>
              </w:rPr>
              <w:t xml:space="preserve">Finish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8D5A5A" w14:textId="77777777" w:rsidR="00E04BEE" w:rsidRPr="00902C0F" w:rsidRDefault="00E04BEE" w:rsidP="00902C0F">
            <w:pPr>
              <w:spacing w:line="360" w:lineRule="auto"/>
              <w:jc w:val="both"/>
              <w:rPr>
                <w:szCs w:val="24"/>
              </w:rPr>
            </w:pPr>
            <w:r w:rsidRPr="00902C0F">
              <w:rPr>
                <w:color w:val="000000"/>
                <w:szCs w:val="24"/>
              </w:rPr>
              <w:t>Initials</w:t>
            </w:r>
          </w:p>
        </w:tc>
      </w:tr>
      <w:tr w:rsidR="00E04BEE" w:rsidRPr="00902C0F" w14:paraId="76A8174B"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A17E2" w14:textId="77777777" w:rsidR="00E04BEE" w:rsidRPr="00902C0F" w:rsidRDefault="00E04BEE" w:rsidP="00902C0F">
            <w:pPr>
              <w:spacing w:line="360" w:lineRule="auto"/>
              <w:jc w:val="both"/>
              <w:rPr>
                <w:szCs w:val="24"/>
              </w:rPr>
            </w:pPr>
            <w:r w:rsidRPr="00902C0F">
              <w:rPr>
                <w:color w:val="000000"/>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E34178" w14:textId="77777777" w:rsidR="00E04BEE" w:rsidRPr="00902C0F" w:rsidRDefault="00E04BEE" w:rsidP="00902C0F">
            <w:pPr>
              <w:spacing w:line="360" w:lineRule="auto"/>
              <w:jc w:val="both"/>
              <w:rPr>
                <w:szCs w:val="24"/>
              </w:rPr>
            </w:pPr>
            <w:r w:rsidRPr="00902C0F">
              <w:rPr>
                <w:color w:val="000000"/>
                <w:szCs w:val="24"/>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388EA" w14:textId="77777777" w:rsidR="00E04BEE" w:rsidRPr="00902C0F" w:rsidRDefault="00E04BEE" w:rsidP="00902C0F">
            <w:pPr>
              <w:spacing w:line="360" w:lineRule="auto"/>
              <w:jc w:val="both"/>
              <w:rPr>
                <w:szCs w:val="24"/>
              </w:rPr>
            </w:pPr>
            <w:r w:rsidRPr="00902C0F">
              <w:rPr>
                <w:color w:val="000000"/>
                <w:szCs w:val="24"/>
              </w:rPr>
              <w:t>55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83746" w14:textId="77777777" w:rsidR="00E04BEE" w:rsidRPr="00902C0F" w:rsidRDefault="00E04BEE" w:rsidP="00902C0F">
            <w:pPr>
              <w:spacing w:line="360" w:lineRule="auto"/>
              <w:jc w:val="both"/>
              <w:rPr>
                <w:szCs w:val="24"/>
              </w:rPr>
            </w:pPr>
            <w:r w:rsidRPr="00902C0F">
              <w:rPr>
                <w:color w:val="000000"/>
                <w:szCs w:val="24"/>
              </w:rPr>
              <w:t>01/28/2016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D5018" w14:textId="77777777" w:rsidR="00E04BEE" w:rsidRPr="00902C0F" w:rsidRDefault="00E04BEE" w:rsidP="00902C0F">
            <w:pPr>
              <w:spacing w:line="360" w:lineRule="auto"/>
              <w:jc w:val="both"/>
              <w:rPr>
                <w:szCs w:val="24"/>
              </w:rPr>
            </w:pPr>
            <w:r w:rsidRPr="00902C0F">
              <w:rPr>
                <w:color w:val="000000"/>
                <w:szCs w:val="24"/>
              </w:rPr>
              <w:t>03/22/2016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6967D" w14:textId="77777777" w:rsidR="00E04BEE" w:rsidRPr="00902C0F" w:rsidRDefault="00E04BEE" w:rsidP="00902C0F">
            <w:pPr>
              <w:spacing w:line="360" w:lineRule="auto"/>
              <w:jc w:val="both"/>
              <w:rPr>
                <w:szCs w:val="24"/>
              </w:rPr>
            </w:pPr>
          </w:p>
        </w:tc>
      </w:tr>
      <w:tr w:rsidR="00E04BEE" w:rsidRPr="00902C0F" w14:paraId="2F919BE9"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9288F1" w14:textId="77777777" w:rsidR="00E04BEE" w:rsidRPr="00902C0F" w:rsidRDefault="00E04BEE" w:rsidP="00902C0F">
            <w:pPr>
              <w:spacing w:line="360" w:lineRule="auto"/>
              <w:jc w:val="both"/>
              <w:rPr>
                <w:szCs w:val="24"/>
              </w:rPr>
            </w:pPr>
            <w:r w:rsidRPr="00902C0F">
              <w:rPr>
                <w:color w:val="000000"/>
                <w:szCs w:val="24"/>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C4037" w14:textId="77777777" w:rsidR="00E04BEE" w:rsidRPr="00902C0F" w:rsidRDefault="00E04BEE" w:rsidP="00902C0F">
            <w:pPr>
              <w:spacing w:line="360" w:lineRule="auto"/>
              <w:jc w:val="both"/>
              <w:rPr>
                <w:szCs w:val="24"/>
              </w:rPr>
            </w:pPr>
            <w:r w:rsidRPr="00902C0F">
              <w:rPr>
                <w:color w:val="000000"/>
                <w:szCs w:val="24"/>
              </w:rPr>
              <w:t>Database and data processing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886CE" w14:textId="77777777" w:rsidR="00E04BEE" w:rsidRPr="00902C0F" w:rsidRDefault="00E04BEE" w:rsidP="00902C0F">
            <w:pPr>
              <w:spacing w:line="360" w:lineRule="auto"/>
              <w:jc w:val="both"/>
              <w:rPr>
                <w:szCs w:val="24"/>
              </w:rPr>
            </w:pPr>
            <w:r w:rsidRPr="00902C0F">
              <w:rPr>
                <w:color w:val="000000"/>
                <w:szCs w:val="24"/>
              </w:rPr>
              <w:t>15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83407" w14:textId="77777777" w:rsidR="00E04BEE" w:rsidRPr="00902C0F" w:rsidRDefault="00E04BEE" w:rsidP="00902C0F">
            <w:pPr>
              <w:spacing w:line="360" w:lineRule="auto"/>
              <w:jc w:val="both"/>
              <w:rPr>
                <w:szCs w:val="24"/>
              </w:rPr>
            </w:pPr>
            <w:r w:rsidRPr="00902C0F">
              <w:rPr>
                <w:color w:val="000000"/>
                <w:szCs w:val="24"/>
              </w:rPr>
              <w:t>01/28/2016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0A3F2" w14:textId="77777777" w:rsidR="00E04BEE" w:rsidRPr="00902C0F" w:rsidRDefault="00E04BEE" w:rsidP="00902C0F">
            <w:pPr>
              <w:spacing w:line="360" w:lineRule="auto"/>
              <w:jc w:val="both"/>
              <w:rPr>
                <w:szCs w:val="24"/>
              </w:rPr>
            </w:pPr>
            <w:r w:rsidRPr="00902C0F">
              <w:rPr>
                <w:color w:val="000000"/>
                <w:szCs w:val="24"/>
              </w:rPr>
              <w:t>11/02/2016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E459F" w14:textId="77777777" w:rsidR="00E04BEE" w:rsidRPr="00902C0F" w:rsidRDefault="00E04BEE" w:rsidP="00902C0F">
            <w:pPr>
              <w:spacing w:line="360" w:lineRule="auto"/>
              <w:jc w:val="both"/>
              <w:rPr>
                <w:szCs w:val="24"/>
              </w:rPr>
            </w:pPr>
            <w:r w:rsidRPr="00902C0F">
              <w:rPr>
                <w:color w:val="000000"/>
                <w:szCs w:val="24"/>
              </w:rPr>
              <w:t>VK,KD</w:t>
            </w:r>
          </w:p>
        </w:tc>
      </w:tr>
      <w:tr w:rsidR="00E04BEE" w:rsidRPr="00902C0F" w14:paraId="3C257F04"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70780" w14:textId="77777777" w:rsidR="00E04BEE" w:rsidRPr="00902C0F" w:rsidRDefault="00E04BEE" w:rsidP="00902C0F">
            <w:pPr>
              <w:spacing w:line="360" w:lineRule="auto"/>
              <w:jc w:val="both"/>
              <w:rPr>
                <w:szCs w:val="24"/>
              </w:rPr>
            </w:pPr>
            <w:r w:rsidRPr="00902C0F">
              <w:rPr>
                <w:color w:val="000000"/>
                <w:szCs w:val="24"/>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7626A" w14:textId="77777777" w:rsidR="00E04BEE" w:rsidRPr="00902C0F" w:rsidRDefault="00E04BEE" w:rsidP="00902C0F">
            <w:pPr>
              <w:spacing w:line="360" w:lineRule="auto"/>
              <w:jc w:val="both"/>
              <w:rPr>
                <w:szCs w:val="24"/>
              </w:rPr>
            </w:pPr>
            <w:r w:rsidRPr="00902C0F">
              <w:rPr>
                <w:color w:val="000000"/>
                <w:szCs w:val="24"/>
              </w:rPr>
              <w:t>Backend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D736BA" w14:textId="77777777" w:rsidR="00E04BEE" w:rsidRPr="00902C0F" w:rsidRDefault="00E04BEE" w:rsidP="00902C0F">
            <w:pPr>
              <w:spacing w:line="360" w:lineRule="auto"/>
              <w:jc w:val="both"/>
              <w:rPr>
                <w:szCs w:val="24"/>
              </w:rPr>
            </w:pPr>
            <w:r w:rsidRPr="00902C0F">
              <w:rPr>
                <w:color w:val="000000"/>
                <w:szCs w:val="24"/>
              </w:rPr>
              <w:t>45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B6A3D" w14:textId="77777777" w:rsidR="00E04BEE" w:rsidRPr="00902C0F" w:rsidRDefault="00E04BEE" w:rsidP="00902C0F">
            <w:pPr>
              <w:spacing w:line="360" w:lineRule="auto"/>
              <w:jc w:val="both"/>
              <w:rPr>
                <w:szCs w:val="24"/>
              </w:rPr>
            </w:pPr>
            <w:r w:rsidRPr="00902C0F">
              <w:rPr>
                <w:color w:val="000000"/>
                <w:szCs w:val="24"/>
              </w:rPr>
              <w:t>11/03/2016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76062" w14:textId="77777777" w:rsidR="00E04BEE" w:rsidRPr="00902C0F" w:rsidRDefault="00E04BEE" w:rsidP="00902C0F">
            <w:pPr>
              <w:spacing w:line="360" w:lineRule="auto"/>
              <w:jc w:val="both"/>
              <w:rPr>
                <w:szCs w:val="24"/>
              </w:rPr>
            </w:pPr>
            <w:r w:rsidRPr="00902C0F">
              <w:rPr>
                <w:color w:val="000000"/>
                <w:szCs w:val="24"/>
              </w:rPr>
              <w:t>03/22/2016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09483F" w14:textId="77777777" w:rsidR="00E04BEE" w:rsidRPr="00902C0F" w:rsidRDefault="00E04BEE" w:rsidP="00902C0F">
            <w:pPr>
              <w:spacing w:line="360" w:lineRule="auto"/>
              <w:jc w:val="both"/>
              <w:rPr>
                <w:szCs w:val="24"/>
              </w:rPr>
            </w:pPr>
            <w:r w:rsidRPr="00902C0F">
              <w:rPr>
                <w:color w:val="000000"/>
                <w:szCs w:val="24"/>
              </w:rPr>
              <w:t>VK,KD,SS,JC</w:t>
            </w:r>
          </w:p>
        </w:tc>
      </w:tr>
      <w:tr w:rsidR="00E04BEE" w:rsidRPr="00902C0F" w14:paraId="1474C40E"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68609" w14:textId="77777777" w:rsidR="00E04BEE" w:rsidRPr="00902C0F" w:rsidRDefault="00E04BEE" w:rsidP="00902C0F">
            <w:pPr>
              <w:spacing w:line="360" w:lineRule="auto"/>
              <w:jc w:val="both"/>
              <w:rPr>
                <w:szCs w:val="24"/>
              </w:rPr>
            </w:pPr>
            <w:r w:rsidRPr="00902C0F">
              <w:rPr>
                <w:color w:val="000000"/>
                <w:szCs w:val="24"/>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0C8FC" w14:textId="77777777" w:rsidR="00E04BEE" w:rsidRPr="00902C0F" w:rsidRDefault="00E04BEE" w:rsidP="00902C0F">
            <w:pPr>
              <w:spacing w:line="360" w:lineRule="auto"/>
              <w:jc w:val="both"/>
              <w:rPr>
                <w:szCs w:val="24"/>
              </w:rPr>
            </w:pPr>
            <w:r w:rsidRPr="00902C0F">
              <w:rPr>
                <w:color w:val="000000"/>
                <w:szCs w:val="24"/>
              </w:rPr>
              <w:t>UI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2A7D" w14:textId="77777777" w:rsidR="00E04BEE" w:rsidRPr="00902C0F" w:rsidRDefault="00E04BEE" w:rsidP="00902C0F">
            <w:pPr>
              <w:spacing w:line="360" w:lineRule="auto"/>
              <w:jc w:val="both"/>
              <w:rPr>
                <w:szCs w:val="24"/>
              </w:rPr>
            </w:pPr>
            <w:r w:rsidRPr="00902C0F">
              <w:rPr>
                <w:color w:val="000000"/>
                <w:szCs w:val="24"/>
              </w:rPr>
              <w:t>45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59C711" w14:textId="77777777" w:rsidR="00E04BEE" w:rsidRPr="00902C0F" w:rsidRDefault="00E04BEE" w:rsidP="00902C0F">
            <w:pPr>
              <w:spacing w:line="360" w:lineRule="auto"/>
              <w:jc w:val="both"/>
              <w:rPr>
                <w:szCs w:val="24"/>
              </w:rPr>
            </w:pPr>
            <w:r w:rsidRPr="00902C0F">
              <w:rPr>
                <w:color w:val="000000"/>
                <w:szCs w:val="24"/>
              </w:rPr>
              <w:t>11/03/2016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69FDC" w14:textId="77777777" w:rsidR="00E04BEE" w:rsidRPr="00902C0F" w:rsidRDefault="00E04BEE" w:rsidP="00902C0F">
            <w:pPr>
              <w:spacing w:line="360" w:lineRule="auto"/>
              <w:jc w:val="both"/>
              <w:rPr>
                <w:szCs w:val="24"/>
              </w:rPr>
            </w:pPr>
            <w:r w:rsidRPr="00902C0F">
              <w:rPr>
                <w:color w:val="000000"/>
                <w:szCs w:val="24"/>
              </w:rPr>
              <w:t>03/22/2016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9F75BE" w14:textId="77777777" w:rsidR="00E04BEE" w:rsidRPr="00902C0F" w:rsidRDefault="00E04BEE" w:rsidP="00902C0F">
            <w:pPr>
              <w:spacing w:line="360" w:lineRule="auto"/>
              <w:jc w:val="both"/>
              <w:rPr>
                <w:szCs w:val="24"/>
              </w:rPr>
            </w:pPr>
            <w:r w:rsidRPr="00902C0F">
              <w:rPr>
                <w:color w:val="000000"/>
                <w:szCs w:val="24"/>
              </w:rPr>
              <w:t>KD,JC,SS,VK</w:t>
            </w:r>
          </w:p>
        </w:tc>
      </w:tr>
      <w:tr w:rsidR="00E04BEE" w:rsidRPr="00902C0F" w14:paraId="0A7B4644"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92123E" w14:textId="77777777" w:rsidR="00E04BEE" w:rsidRPr="00902C0F" w:rsidRDefault="00E04BEE" w:rsidP="00902C0F">
            <w:pPr>
              <w:spacing w:line="360" w:lineRule="auto"/>
              <w:jc w:val="both"/>
              <w:rPr>
                <w:szCs w:val="24"/>
              </w:rPr>
            </w:pPr>
            <w:r w:rsidRPr="00902C0F">
              <w:rPr>
                <w:color w:val="000000"/>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2C777" w14:textId="77777777" w:rsidR="00E04BEE" w:rsidRPr="00902C0F" w:rsidRDefault="00E04BEE" w:rsidP="00902C0F">
            <w:pPr>
              <w:spacing w:line="360" w:lineRule="auto"/>
              <w:jc w:val="both"/>
              <w:rPr>
                <w:szCs w:val="24"/>
              </w:rPr>
            </w:pPr>
            <w:r w:rsidRPr="00902C0F">
              <w:rPr>
                <w:color w:val="000000"/>
                <w:szCs w:val="24"/>
              </w:rPr>
              <w:t>Integration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3AEC22" w14:textId="77777777" w:rsidR="00E04BEE" w:rsidRPr="00902C0F" w:rsidRDefault="00E04BEE" w:rsidP="00902C0F">
            <w:pPr>
              <w:spacing w:line="360" w:lineRule="auto"/>
              <w:jc w:val="both"/>
              <w:rPr>
                <w:szCs w:val="24"/>
              </w:rPr>
            </w:pPr>
            <w:r w:rsidRPr="00902C0F">
              <w:rPr>
                <w:color w:val="000000"/>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1AE45" w14:textId="77777777" w:rsidR="00E04BEE" w:rsidRPr="00902C0F" w:rsidRDefault="00E04BEE" w:rsidP="00902C0F">
            <w:pPr>
              <w:spacing w:line="360" w:lineRule="auto"/>
              <w:jc w:val="both"/>
              <w:rPr>
                <w:szCs w:val="24"/>
              </w:rPr>
            </w:pPr>
            <w:r w:rsidRPr="00902C0F">
              <w:rPr>
                <w:color w:val="000000"/>
                <w:szCs w:val="24"/>
              </w:rPr>
              <w:t>03/23/2016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73F59" w14:textId="77777777" w:rsidR="00E04BEE" w:rsidRPr="00902C0F" w:rsidRDefault="00E04BEE" w:rsidP="00902C0F">
            <w:pPr>
              <w:spacing w:line="360" w:lineRule="auto"/>
              <w:jc w:val="both"/>
              <w:rPr>
                <w:szCs w:val="24"/>
              </w:rPr>
            </w:pPr>
            <w:r w:rsidRPr="00902C0F">
              <w:rPr>
                <w:color w:val="000000"/>
                <w:szCs w:val="24"/>
              </w:rPr>
              <w:t>04/01/2016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5E83D" w14:textId="77777777" w:rsidR="00E04BEE" w:rsidRPr="00902C0F" w:rsidRDefault="00E04BEE" w:rsidP="00902C0F">
            <w:pPr>
              <w:spacing w:line="360" w:lineRule="auto"/>
              <w:jc w:val="both"/>
              <w:rPr>
                <w:szCs w:val="24"/>
              </w:rPr>
            </w:pPr>
          </w:p>
        </w:tc>
      </w:tr>
      <w:tr w:rsidR="00E04BEE" w:rsidRPr="00902C0F" w14:paraId="44E828B7"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434F42" w14:textId="77777777" w:rsidR="00E04BEE" w:rsidRPr="00902C0F" w:rsidRDefault="00E04BEE" w:rsidP="00902C0F">
            <w:pPr>
              <w:spacing w:line="360" w:lineRule="auto"/>
              <w:jc w:val="both"/>
              <w:rPr>
                <w:szCs w:val="24"/>
              </w:rPr>
            </w:pPr>
            <w:r w:rsidRPr="00902C0F">
              <w:rPr>
                <w:color w:val="000000"/>
                <w:szCs w:val="24"/>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44656D" w14:textId="77777777" w:rsidR="00E04BEE" w:rsidRPr="00902C0F" w:rsidRDefault="00E04BEE" w:rsidP="00902C0F">
            <w:pPr>
              <w:spacing w:line="360" w:lineRule="auto"/>
              <w:jc w:val="both"/>
              <w:rPr>
                <w:szCs w:val="24"/>
              </w:rPr>
            </w:pPr>
            <w:r w:rsidRPr="00902C0F">
              <w:rPr>
                <w:color w:val="000000"/>
                <w:szCs w:val="24"/>
              </w:rPr>
              <w:t>DB &amp; service integration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F3E742"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FB8E97" w14:textId="77777777" w:rsidR="00E04BEE" w:rsidRPr="00902C0F" w:rsidRDefault="00E04BEE" w:rsidP="00902C0F">
            <w:pPr>
              <w:spacing w:line="360" w:lineRule="auto"/>
              <w:jc w:val="both"/>
              <w:rPr>
                <w:szCs w:val="24"/>
              </w:rPr>
            </w:pPr>
            <w:r w:rsidRPr="00902C0F">
              <w:rPr>
                <w:color w:val="000000"/>
                <w:szCs w:val="24"/>
              </w:rPr>
              <w:t>03/23/2016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9A18DD" w14:textId="77777777" w:rsidR="00E04BEE" w:rsidRPr="00902C0F" w:rsidRDefault="00E04BEE" w:rsidP="00902C0F">
            <w:pPr>
              <w:spacing w:line="360" w:lineRule="auto"/>
              <w:jc w:val="both"/>
              <w:rPr>
                <w:szCs w:val="24"/>
              </w:rPr>
            </w:pPr>
            <w:r w:rsidRPr="00902C0F">
              <w:rPr>
                <w:color w:val="000000"/>
                <w:szCs w:val="24"/>
              </w:rPr>
              <w:t>03/27/2016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B8A03E" w14:textId="77777777" w:rsidR="00E04BEE" w:rsidRPr="00902C0F" w:rsidRDefault="00E04BEE" w:rsidP="00902C0F">
            <w:pPr>
              <w:spacing w:line="360" w:lineRule="auto"/>
              <w:jc w:val="both"/>
              <w:rPr>
                <w:szCs w:val="24"/>
              </w:rPr>
            </w:pPr>
            <w:r w:rsidRPr="00902C0F">
              <w:rPr>
                <w:color w:val="000000"/>
                <w:szCs w:val="24"/>
              </w:rPr>
              <w:t>JC,SS</w:t>
            </w:r>
          </w:p>
        </w:tc>
      </w:tr>
      <w:tr w:rsidR="00E04BEE" w:rsidRPr="00902C0F" w14:paraId="0FFE3B6A"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6EC52E" w14:textId="77777777" w:rsidR="00E04BEE" w:rsidRPr="00902C0F" w:rsidRDefault="00E04BEE" w:rsidP="00902C0F">
            <w:pPr>
              <w:spacing w:line="360" w:lineRule="auto"/>
              <w:jc w:val="both"/>
              <w:rPr>
                <w:szCs w:val="24"/>
              </w:rPr>
            </w:pPr>
            <w:r w:rsidRPr="00902C0F">
              <w:rPr>
                <w:color w:val="000000"/>
                <w:szCs w:val="24"/>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8F413D" w14:textId="77777777" w:rsidR="00E04BEE" w:rsidRPr="00902C0F" w:rsidRDefault="00E04BEE" w:rsidP="00902C0F">
            <w:pPr>
              <w:spacing w:line="360" w:lineRule="auto"/>
              <w:jc w:val="both"/>
              <w:rPr>
                <w:szCs w:val="24"/>
              </w:rPr>
            </w:pPr>
            <w:r w:rsidRPr="00902C0F">
              <w:rPr>
                <w:color w:val="000000"/>
                <w:szCs w:val="24"/>
              </w:rPr>
              <w:t>Client Integration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69E99"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F1A77" w14:textId="77777777" w:rsidR="00E04BEE" w:rsidRPr="00902C0F" w:rsidRDefault="00E04BEE" w:rsidP="00902C0F">
            <w:pPr>
              <w:spacing w:line="360" w:lineRule="auto"/>
              <w:jc w:val="both"/>
              <w:rPr>
                <w:szCs w:val="24"/>
              </w:rPr>
            </w:pPr>
            <w:r w:rsidRPr="00902C0F">
              <w:rPr>
                <w:color w:val="000000"/>
                <w:szCs w:val="24"/>
              </w:rPr>
              <w:t>03/28/2016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671A9F" w14:textId="77777777" w:rsidR="00E04BEE" w:rsidRPr="00902C0F" w:rsidRDefault="00E04BEE" w:rsidP="00902C0F">
            <w:pPr>
              <w:spacing w:line="360" w:lineRule="auto"/>
              <w:jc w:val="both"/>
              <w:rPr>
                <w:szCs w:val="24"/>
              </w:rPr>
            </w:pPr>
            <w:r w:rsidRPr="00902C0F">
              <w:rPr>
                <w:color w:val="000000"/>
                <w:szCs w:val="24"/>
              </w:rPr>
              <w:t>04/01/2016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54C55" w14:textId="77777777" w:rsidR="00E04BEE" w:rsidRPr="00902C0F" w:rsidRDefault="00E04BEE" w:rsidP="00902C0F">
            <w:pPr>
              <w:spacing w:line="360" w:lineRule="auto"/>
              <w:jc w:val="both"/>
              <w:rPr>
                <w:szCs w:val="24"/>
              </w:rPr>
            </w:pPr>
            <w:r w:rsidRPr="00902C0F">
              <w:rPr>
                <w:color w:val="000000"/>
                <w:szCs w:val="24"/>
              </w:rPr>
              <w:t>KD,VK</w:t>
            </w:r>
          </w:p>
        </w:tc>
      </w:tr>
      <w:tr w:rsidR="00E04BEE" w:rsidRPr="00902C0F" w14:paraId="728B7994"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9FF84" w14:textId="77777777" w:rsidR="00E04BEE" w:rsidRPr="00902C0F" w:rsidRDefault="00E04BEE" w:rsidP="00902C0F">
            <w:pPr>
              <w:spacing w:line="360" w:lineRule="auto"/>
              <w:jc w:val="both"/>
              <w:rPr>
                <w:szCs w:val="24"/>
              </w:rPr>
            </w:pPr>
            <w:r w:rsidRPr="00902C0F">
              <w:rPr>
                <w:color w:val="000000"/>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0C32A8" w14:textId="77777777" w:rsidR="00E04BEE" w:rsidRPr="00902C0F" w:rsidRDefault="00E04BEE" w:rsidP="00902C0F">
            <w:pPr>
              <w:spacing w:line="360" w:lineRule="auto"/>
              <w:jc w:val="both"/>
              <w:rPr>
                <w:szCs w:val="24"/>
              </w:rPr>
            </w:pPr>
            <w:r w:rsidRPr="00902C0F">
              <w:rPr>
                <w:color w:val="000000"/>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0050B7" w14:textId="77777777" w:rsidR="00E04BEE" w:rsidRPr="00902C0F" w:rsidRDefault="00E04BEE" w:rsidP="00902C0F">
            <w:pPr>
              <w:spacing w:line="360" w:lineRule="auto"/>
              <w:jc w:val="both"/>
              <w:rPr>
                <w:szCs w:val="24"/>
              </w:rPr>
            </w:pPr>
            <w:r w:rsidRPr="00902C0F">
              <w:rPr>
                <w:color w:val="000000"/>
                <w:szCs w:val="24"/>
              </w:rPr>
              <w:t>25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2555B8" w14:textId="77777777" w:rsidR="00E04BEE" w:rsidRPr="00902C0F" w:rsidRDefault="00E04BEE" w:rsidP="00902C0F">
            <w:pPr>
              <w:spacing w:line="360" w:lineRule="auto"/>
              <w:jc w:val="both"/>
              <w:rPr>
                <w:szCs w:val="24"/>
              </w:rPr>
            </w:pPr>
            <w:r w:rsidRPr="00902C0F">
              <w:rPr>
                <w:color w:val="000000"/>
                <w:szCs w:val="24"/>
              </w:rPr>
              <w:t>04/02/2016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65A7F" w14:textId="77777777" w:rsidR="00E04BEE" w:rsidRPr="00902C0F" w:rsidRDefault="00E04BEE" w:rsidP="00902C0F">
            <w:pPr>
              <w:spacing w:line="360" w:lineRule="auto"/>
              <w:jc w:val="both"/>
              <w:rPr>
                <w:szCs w:val="24"/>
              </w:rPr>
            </w:pPr>
            <w:r w:rsidRPr="00902C0F">
              <w:rPr>
                <w:color w:val="000000"/>
                <w:szCs w:val="24"/>
              </w:rPr>
              <w:t>04/27/2016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A8E23" w14:textId="77777777" w:rsidR="00E04BEE" w:rsidRPr="00902C0F" w:rsidRDefault="00E04BEE" w:rsidP="00902C0F">
            <w:pPr>
              <w:spacing w:line="360" w:lineRule="auto"/>
              <w:jc w:val="both"/>
              <w:rPr>
                <w:szCs w:val="24"/>
              </w:rPr>
            </w:pPr>
          </w:p>
        </w:tc>
      </w:tr>
      <w:tr w:rsidR="00E04BEE" w:rsidRPr="00902C0F" w14:paraId="61FFDAB2" w14:textId="77777777" w:rsidTr="00E158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40AB0" w14:textId="77777777" w:rsidR="00E04BEE" w:rsidRPr="00902C0F" w:rsidRDefault="00E04BEE" w:rsidP="00902C0F">
            <w:pPr>
              <w:spacing w:line="360" w:lineRule="auto"/>
              <w:jc w:val="both"/>
              <w:rPr>
                <w:szCs w:val="24"/>
              </w:rPr>
            </w:pPr>
            <w:r w:rsidRPr="00902C0F">
              <w:rPr>
                <w:color w:val="000000"/>
                <w:szCs w:val="24"/>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AFFBE" w14:textId="77777777" w:rsidR="00E04BEE" w:rsidRPr="00902C0F" w:rsidRDefault="00E04BEE" w:rsidP="00902C0F">
            <w:pPr>
              <w:spacing w:line="360" w:lineRule="auto"/>
              <w:jc w:val="both"/>
              <w:rPr>
                <w:szCs w:val="24"/>
              </w:rPr>
            </w:pPr>
            <w:r w:rsidRPr="00902C0F">
              <w:rPr>
                <w:color w:val="000000"/>
                <w:szCs w:val="24"/>
              </w:rPr>
              <w:t>Functional 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1F4F7" w14:textId="77777777" w:rsidR="00E04BEE" w:rsidRPr="00902C0F" w:rsidRDefault="00E04BEE" w:rsidP="00902C0F">
            <w:pPr>
              <w:spacing w:line="360" w:lineRule="auto"/>
              <w:jc w:val="both"/>
              <w:rPr>
                <w:szCs w:val="24"/>
              </w:rPr>
            </w:pPr>
            <w:r w:rsidRPr="00902C0F">
              <w:rPr>
                <w:color w:val="000000"/>
                <w:szCs w:val="24"/>
              </w:rPr>
              <w:t>5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F7282" w14:textId="77777777" w:rsidR="00E04BEE" w:rsidRPr="00902C0F" w:rsidRDefault="00E04BEE" w:rsidP="00902C0F">
            <w:pPr>
              <w:spacing w:line="360" w:lineRule="auto"/>
              <w:jc w:val="both"/>
              <w:rPr>
                <w:szCs w:val="24"/>
              </w:rPr>
            </w:pPr>
            <w:r w:rsidRPr="00902C0F">
              <w:rPr>
                <w:color w:val="000000"/>
                <w:szCs w:val="24"/>
              </w:rPr>
              <w:t>04/02/2016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88C9B5" w14:textId="77777777" w:rsidR="00E04BEE" w:rsidRPr="00902C0F" w:rsidRDefault="00E04BEE" w:rsidP="00902C0F">
            <w:pPr>
              <w:spacing w:line="360" w:lineRule="auto"/>
              <w:jc w:val="both"/>
              <w:rPr>
                <w:szCs w:val="24"/>
              </w:rPr>
            </w:pPr>
            <w:r w:rsidRPr="00902C0F">
              <w:rPr>
                <w:color w:val="000000"/>
                <w:szCs w:val="24"/>
              </w:rPr>
              <w:t>04/06/2016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EEE7C" w14:textId="77777777" w:rsidR="00E04BEE" w:rsidRPr="00902C0F" w:rsidRDefault="00E04BEE" w:rsidP="00902C0F">
            <w:pPr>
              <w:spacing w:line="360" w:lineRule="auto"/>
              <w:jc w:val="both"/>
              <w:rPr>
                <w:szCs w:val="24"/>
              </w:rPr>
            </w:pPr>
            <w:r w:rsidRPr="00902C0F">
              <w:rPr>
                <w:color w:val="000000"/>
                <w:szCs w:val="24"/>
              </w:rPr>
              <w:t>VK,KD,SS,JC</w:t>
            </w:r>
          </w:p>
        </w:tc>
      </w:tr>
      <w:tr w:rsidR="00E04BEE" w:rsidRPr="00902C0F" w14:paraId="47BC237C" w14:textId="77777777" w:rsidTr="00E1583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5BBBA" w14:textId="77777777" w:rsidR="00E04BEE" w:rsidRPr="00902C0F" w:rsidRDefault="00E04BEE" w:rsidP="00902C0F">
            <w:pPr>
              <w:spacing w:line="360" w:lineRule="auto"/>
              <w:jc w:val="both"/>
              <w:rPr>
                <w:szCs w:val="24"/>
              </w:rPr>
            </w:pPr>
            <w:r w:rsidRPr="00902C0F">
              <w:rPr>
                <w:color w:val="000000"/>
                <w:szCs w:val="24"/>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F98F9" w14:textId="77777777" w:rsidR="00E04BEE" w:rsidRPr="00902C0F" w:rsidRDefault="00E04BEE" w:rsidP="00902C0F">
            <w:pPr>
              <w:spacing w:line="360" w:lineRule="auto"/>
              <w:jc w:val="both"/>
              <w:rPr>
                <w:szCs w:val="24"/>
              </w:rPr>
            </w:pPr>
            <w:r w:rsidRPr="00902C0F">
              <w:rPr>
                <w:color w:val="000000"/>
                <w:szCs w:val="24"/>
              </w:rPr>
              <w:t>GUI 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8C7075" w14:textId="77777777" w:rsidR="00E04BEE" w:rsidRPr="00902C0F" w:rsidRDefault="00E04BEE" w:rsidP="00902C0F">
            <w:pPr>
              <w:spacing w:line="360" w:lineRule="auto"/>
              <w:jc w:val="both"/>
              <w:rPr>
                <w:szCs w:val="24"/>
              </w:rPr>
            </w:pPr>
            <w:r w:rsidRPr="00902C0F">
              <w:rPr>
                <w:color w:val="000000"/>
                <w:szCs w:val="24"/>
              </w:rPr>
              <w:t>3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316D6" w14:textId="77777777" w:rsidR="00E04BEE" w:rsidRPr="00902C0F" w:rsidRDefault="00E04BEE" w:rsidP="00902C0F">
            <w:pPr>
              <w:spacing w:line="360" w:lineRule="auto"/>
              <w:jc w:val="both"/>
              <w:rPr>
                <w:szCs w:val="24"/>
              </w:rPr>
            </w:pPr>
            <w:r w:rsidRPr="00902C0F">
              <w:rPr>
                <w:color w:val="000000"/>
                <w:szCs w:val="24"/>
              </w:rPr>
              <w:t>04/07/2016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003E2" w14:textId="77777777" w:rsidR="00E04BEE" w:rsidRPr="00902C0F" w:rsidRDefault="00E04BEE" w:rsidP="00902C0F">
            <w:pPr>
              <w:spacing w:line="360" w:lineRule="auto"/>
              <w:jc w:val="both"/>
              <w:rPr>
                <w:szCs w:val="24"/>
              </w:rPr>
            </w:pPr>
            <w:r w:rsidRPr="00902C0F">
              <w:rPr>
                <w:color w:val="000000"/>
                <w:szCs w:val="24"/>
              </w:rPr>
              <w:t>04/09/2016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1BD69" w14:textId="77777777" w:rsidR="00E04BEE" w:rsidRPr="00902C0F" w:rsidRDefault="00E04BEE" w:rsidP="00902C0F">
            <w:pPr>
              <w:spacing w:line="360" w:lineRule="auto"/>
              <w:jc w:val="both"/>
              <w:rPr>
                <w:szCs w:val="24"/>
              </w:rPr>
            </w:pPr>
            <w:r w:rsidRPr="00902C0F">
              <w:rPr>
                <w:color w:val="000000"/>
                <w:szCs w:val="24"/>
              </w:rPr>
              <w:t>VK,KD,SS,JC</w:t>
            </w:r>
          </w:p>
        </w:tc>
      </w:tr>
      <w:tr w:rsidR="00E04BEE" w:rsidRPr="00902C0F" w14:paraId="15A48581" w14:textId="77777777" w:rsidTr="00E1583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A2AAF" w14:textId="77777777" w:rsidR="00E04BEE" w:rsidRPr="00902C0F" w:rsidRDefault="00E04BEE" w:rsidP="00902C0F">
            <w:pPr>
              <w:spacing w:line="360" w:lineRule="auto"/>
              <w:jc w:val="both"/>
              <w:rPr>
                <w:szCs w:val="24"/>
              </w:rPr>
            </w:pPr>
            <w:r w:rsidRPr="00902C0F">
              <w:rPr>
                <w:color w:val="000000"/>
                <w:szCs w:val="24"/>
              </w:rPr>
              <w:t>3.3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343EDB" w14:textId="77777777" w:rsidR="00E04BEE" w:rsidRPr="00902C0F" w:rsidRDefault="00E04BEE" w:rsidP="00902C0F">
            <w:pPr>
              <w:spacing w:line="360" w:lineRule="auto"/>
              <w:jc w:val="both"/>
              <w:rPr>
                <w:szCs w:val="24"/>
              </w:rPr>
            </w:pPr>
            <w:r w:rsidRPr="00902C0F">
              <w:rPr>
                <w:color w:val="000000"/>
                <w:szCs w:val="24"/>
              </w:rPr>
              <w:t>Backend unit &amp; system 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5C5C1B" w14:textId="77777777" w:rsidR="00E04BEE" w:rsidRPr="00902C0F" w:rsidRDefault="00E04BEE" w:rsidP="00902C0F">
            <w:pPr>
              <w:spacing w:line="360" w:lineRule="auto"/>
              <w:jc w:val="both"/>
              <w:rPr>
                <w:szCs w:val="24"/>
              </w:rPr>
            </w:pPr>
            <w:r w:rsidRPr="00902C0F">
              <w:rPr>
                <w:color w:val="000000"/>
                <w:szCs w:val="24"/>
              </w:rPr>
              <w:t>7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465E15" w14:textId="77777777" w:rsidR="00E04BEE" w:rsidRPr="00902C0F" w:rsidRDefault="00E04BEE" w:rsidP="00902C0F">
            <w:pPr>
              <w:spacing w:line="360" w:lineRule="auto"/>
              <w:jc w:val="both"/>
              <w:rPr>
                <w:szCs w:val="24"/>
              </w:rPr>
            </w:pPr>
            <w:r w:rsidRPr="00902C0F">
              <w:rPr>
                <w:color w:val="000000"/>
                <w:szCs w:val="24"/>
              </w:rPr>
              <w:t>04/10/2016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44983" w14:textId="77777777" w:rsidR="00E04BEE" w:rsidRPr="00902C0F" w:rsidRDefault="00E04BEE" w:rsidP="00902C0F">
            <w:pPr>
              <w:spacing w:line="360" w:lineRule="auto"/>
              <w:jc w:val="both"/>
              <w:rPr>
                <w:szCs w:val="24"/>
              </w:rPr>
            </w:pPr>
            <w:r w:rsidRPr="00902C0F">
              <w:rPr>
                <w:color w:val="000000"/>
                <w:szCs w:val="24"/>
              </w:rPr>
              <w:t>04/16/2016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4E010"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2BD9F0D1" w14:textId="77777777" w:rsidTr="00E1583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A26879" w14:textId="77777777" w:rsidR="00E04BEE" w:rsidRPr="00902C0F" w:rsidRDefault="00E04BEE" w:rsidP="00902C0F">
            <w:pPr>
              <w:spacing w:line="360" w:lineRule="auto"/>
              <w:jc w:val="both"/>
              <w:rPr>
                <w:szCs w:val="24"/>
              </w:rPr>
            </w:pPr>
            <w:r w:rsidRPr="00902C0F">
              <w:rPr>
                <w:color w:val="000000"/>
                <w:szCs w:val="24"/>
              </w:rPr>
              <w:t>3.4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ED627" w14:textId="77777777" w:rsidR="00E04BEE" w:rsidRPr="00902C0F" w:rsidRDefault="00E04BEE" w:rsidP="00902C0F">
            <w:pPr>
              <w:spacing w:line="360" w:lineRule="auto"/>
              <w:jc w:val="both"/>
              <w:rPr>
                <w:szCs w:val="24"/>
              </w:rPr>
            </w:pPr>
            <w:r w:rsidRPr="00902C0F">
              <w:rPr>
                <w:color w:val="000000"/>
                <w:szCs w:val="24"/>
              </w:rPr>
              <w:t>Acceptance, Integration and End to End 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A7B19" w14:textId="77777777" w:rsidR="00E04BEE" w:rsidRPr="00902C0F" w:rsidRDefault="00E04BEE" w:rsidP="00902C0F">
            <w:pPr>
              <w:spacing w:line="360" w:lineRule="auto"/>
              <w:jc w:val="both"/>
              <w:rPr>
                <w:szCs w:val="24"/>
              </w:rPr>
            </w:pPr>
            <w:r w:rsidRPr="00902C0F">
              <w:rPr>
                <w:color w:val="000000"/>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13B41" w14:textId="77777777" w:rsidR="00E04BEE" w:rsidRPr="00902C0F" w:rsidRDefault="00E04BEE" w:rsidP="00902C0F">
            <w:pPr>
              <w:spacing w:line="360" w:lineRule="auto"/>
              <w:jc w:val="both"/>
              <w:rPr>
                <w:szCs w:val="24"/>
              </w:rPr>
            </w:pPr>
            <w:r w:rsidRPr="00902C0F">
              <w:rPr>
                <w:color w:val="000000"/>
                <w:szCs w:val="24"/>
              </w:rPr>
              <w:t>04/17/2016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B3044" w14:textId="77777777" w:rsidR="00E04BEE" w:rsidRPr="00902C0F" w:rsidRDefault="00E04BEE" w:rsidP="00902C0F">
            <w:pPr>
              <w:spacing w:line="360" w:lineRule="auto"/>
              <w:jc w:val="both"/>
              <w:rPr>
                <w:szCs w:val="24"/>
              </w:rPr>
            </w:pPr>
            <w:r w:rsidRPr="00902C0F">
              <w:rPr>
                <w:color w:val="000000"/>
                <w:szCs w:val="24"/>
              </w:rPr>
              <w:t>04/27/2016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759B9" w14:textId="77777777" w:rsidR="00E04BEE" w:rsidRPr="00902C0F" w:rsidRDefault="00E04BEE" w:rsidP="00902C0F">
            <w:pPr>
              <w:spacing w:line="360" w:lineRule="auto"/>
              <w:jc w:val="both"/>
              <w:rPr>
                <w:szCs w:val="24"/>
              </w:rPr>
            </w:pPr>
            <w:r w:rsidRPr="00902C0F">
              <w:rPr>
                <w:color w:val="000000"/>
                <w:szCs w:val="24"/>
              </w:rPr>
              <w:t>VK,KD,JC,SS</w:t>
            </w:r>
          </w:p>
        </w:tc>
      </w:tr>
      <w:tr w:rsidR="00E04BEE" w:rsidRPr="00902C0F" w14:paraId="0D302E07" w14:textId="77777777" w:rsidTr="00E1583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84DE7" w14:textId="77777777" w:rsidR="00E04BEE" w:rsidRPr="00902C0F" w:rsidRDefault="00E04BEE" w:rsidP="00902C0F">
            <w:pPr>
              <w:spacing w:line="360" w:lineRule="auto"/>
              <w:jc w:val="both"/>
              <w:rPr>
                <w:szCs w:val="24"/>
              </w:rPr>
            </w:pPr>
            <w:r w:rsidRPr="00902C0F">
              <w:rPr>
                <w:color w:val="000000"/>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177CC" w14:textId="77777777" w:rsidR="00E04BEE" w:rsidRPr="00902C0F" w:rsidRDefault="00E04BEE" w:rsidP="00902C0F">
            <w:pPr>
              <w:spacing w:line="360" w:lineRule="auto"/>
              <w:jc w:val="both"/>
              <w:rPr>
                <w:szCs w:val="24"/>
              </w:rPr>
            </w:pPr>
            <w:r w:rsidRPr="00902C0F">
              <w:rPr>
                <w:color w:val="000000"/>
                <w:szCs w:val="24"/>
              </w:rPr>
              <w:t>Final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EDC7FF" w14:textId="77777777" w:rsidR="00E04BEE" w:rsidRPr="00902C0F" w:rsidRDefault="00E04BEE" w:rsidP="00902C0F">
            <w:pPr>
              <w:spacing w:line="360" w:lineRule="auto"/>
              <w:jc w:val="both"/>
              <w:rPr>
                <w:szCs w:val="24"/>
              </w:rPr>
            </w:pPr>
            <w:r w:rsidRPr="00902C0F">
              <w:rPr>
                <w:color w:val="000000"/>
                <w:szCs w:val="24"/>
              </w:rPr>
              <w:t>10d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1E30EB" w14:textId="77777777" w:rsidR="00E04BEE" w:rsidRPr="00902C0F" w:rsidRDefault="00E04BEE" w:rsidP="00902C0F">
            <w:pPr>
              <w:spacing w:line="360" w:lineRule="auto"/>
              <w:jc w:val="both"/>
              <w:rPr>
                <w:szCs w:val="24"/>
              </w:rPr>
            </w:pPr>
            <w:r w:rsidRPr="00902C0F">
              <w:rPr>
                <w:color w:val="000000"/>
                <w:szCs w:val="24"/>
              </w:rPr>
              <w:t>04/28/2016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77273" w14:textId="77777777" w:rsidR="00E04BEE" w:rsidRPr="00902C0F" w:rsidRDefault="00E04BEE" w:rsidP="00902C0F">
            <w:pPr>
              <w:spacing w:line="360" w:lineRule="auto"/>
              <w:jc w:val="both"/>
              <w:rPr>
                <w:szCs w:val="24"/>
              </w:rPr>
            </w:pPr>
            <w:r w:rsidRPr="00902C0F">
              <w:rPr>
                <w:color w:val="000000"/>
                <w:szCs w:val="24"/>
              </w:rPr>
              <w:t>05/06/2016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E8B3B" w14:textId="77777777" w:rsidR="00E04BEE" w:rsidRPr="00902C0F" w:rsidRDefault="00E04BEE" w:rsidP="00902C0F">
            <w:pPr>
              <w:spacing w:line="360" w:lineRule="auto"/>
              <w:jc w:val="both"/>
              <w:rPr>
                <w:szCs w:val="24"/>
              </w:rPr>
            </w:pPr>
            <w:r w:rsidRPr="00902C0F">
              <w:rPr>
                <w:color w:val="000000"/>
                <w:szCs w:val="24"/>
              </w:rPr>
              <w:t>VK,KD,JC,SS</w:t>
            </w:r>
          </w:p>
        </w:tc>
      </w:tr>
    </w:tbl>
    <w:p w14:paraId="4C2B0B3D" w14:textId="77777777" w:rsidR="00E04BEE" w:rsidRPr="00902C0F" w:rsidRDefault="00E04BEE" w:rsidP="00A80C7A">
      <w:pPr>
        <w:pStyle w:val="IndentedParagraph"/>
      </w:pPr>
    </w:p>
    <w:p w14:paraId="2002F870" w14:textId="77777777" w:rsidR="00E3578B" w:rsidRPr="00902C0F" w:rsidRDefault="00E3578B" w:rsidP="00A80C7A">
      <w:pPr>
        <w:pStyle w:val="IndentedParagraph"/>
      </w:pPr>
    </w:p>
    <w:p w14:paraId="3DA85049" w14:textId="77777777" w:rsidR="00325089" w:rsidRPr="00902C0F" w:rsidRDefault="00325089" w:rsidP="00A80C7A">
      <w:pPr>
        <w:pStyle w:val="IndentedParagraph"/>
      </w:pPr>
    </w:p>
    <w:sectPr w:rsidR="00325089" w:rsidRPr="00902C0F" w:rsidSect="0070114B">
      <w:headerReference w:type="default" r:id="rId30"/>
      <w:footerReference w:type="default" r:id="rId31"/>
      <w:headerReference w:type="first" r:id="rId32"/>
      <w:footnotePr>
        <w:numRestart w:val="eachPage"/>
      </w:footnotePr>
      <w:pgSz w:w="12240" w:h="15840" w:code="1"/>
      <w:pgMar w:top="1440" w:right="1440" w:bottom="1440" w:left="1440" w:header="1152" w:footer="720" w:gutter="0"/>
      <w:pgNumType w:start="1"/>
      <w:cols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BDA0A5" w14:textId="77777777" w:rsidR="00E461C2" w:rsidRDefault="00E461C2">
      <w:pPr>
        <w:spacing w:line="240" w:lineRule="auto"/>
      </w:pPr>
      <w:r>
        <w:separator/>
      </w:r>
    </w:p>
  </w:endnote>
  <w:endnote w:type="continuationSeparator" w:id="0">
    <w:p w14:paraId="1C9E36C7" w14:textId="77777777" w:rsidR="00E461C2" w:rsidRDefault="00E46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DomBold BT">
    <w:altName w:val="Brush Script MT Italic"/>
    <w:charset w:val="00"/>
    <w:family w:val="script"/>
    <w:pitch w:val="variable"/>
    <w:sig w:usb0="00000087" w:usb1="00000000" w:usb2="00000000" w:usb3="00000000" w:csb0="0000001B" w:csb1="00000000"/>
  </w:font>
  <w:font w:name="Dom BT">
    <w:altName w:val="Times New Roman"/>
    <w:panose1 w:val="00000000000000000000"/>
    <w:charset w:val="00"/>
    <w:family w:val="roman"/>
    <w:notTrueType/>
    <w:pitch w:val="default"/>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06AFD" w14:textId="77777777" w:rsidR="00902C0F" w:rsidRDefault="00902C0F">
    <w:pPr>
      <w:tabs>
        <w:tab w:val="right" w:pos="7920"/>
      </w:tabs>
      <w:rPr>
        <w: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BD89E" w14:textId="77777777" w:rsidR="00E461C2" w:rsidRDefault="00E461C2">
      <w:pPr>
        <w:spacing w:line="240" w:lineRule="auto"/>
      </w:pPr>
      <w:r>
        <w:separator/>
      </w:r>
    </w:p>
  </w:footnote>
  <w:footnote w:type="continuationSeparator" w:id="0">
    <w:p w14:paraId="76AEECBF" w14:textId="77777777" w:rsidR="00E461C2" w:rsidRDefault="00E461C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9F375" w14:textId="77777777" w:rsidR="00902C0F" w:rsidRDefault="00902C0F">
    <w:pPr>
      <w:pStyle w:val="Header"/>
      <w:jc w:val="right"/>
    </w:pPr>
    <w:r>
      <w:rPr>
        <w:rStyle w:val="PageNumber"/>
      </w:rPr>
      <w:fldChar w:fldCharType="begin"/>
    </w:r>
    <w:r>
      <w:rPr>
        <w:rStyle w:val="PageNumber"/>
      </w:rPr>
      <w:instrText xml:space="preserve"> PAGE </w:instrText>
    </w:r>
    <w:r>
      <w:rPr>
        <w:rStyle w:val="PageNumber"/>
      </w:rPr>
      <w:fldChar w:fldCharType="separate"/>
    </w:r>
    <w:r w:rsidR="00CA0842">
      <w:rPr>
        <w:rStyle w:val="PageNumber"/>
        <w:noProof/>
      </w:rPr>
      <w:t>28</w:t>
    </w:r>
    <w:r>
      <w:rPr>
        <w:rStyle w:val="PageNumber"/>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A79B1" w14:textId="77777777" w:rsidR="00902C0F" w:rsidRDefault="00902C0F">
    <w:pPr>
      <w:pStyle w:val="Header"/>
      <w:tabs>
        <w:tab w:val="clear" w:pos="4320"/>
        <w:tab w:val="center" w:pos="9360"/>
      </w:tabs>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409E"/>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07DE4"/>
    <w:multiLevelType w:val="multilevel"/>
    <w:tmpl w:val="9FCCBDDA"/>
    <w:lvl w:ilvl="0">
      <w:start w:val="1"/>
      <w:numFmt w:val="decimal"/>
      <w:pStyle w:val="Heading1"/>
      <w:suff w:val="nothing"/>
      <w:lvlText w:val="Chapter %1. "/>
      <w:lvlJc w:val="left"/>
      <w:pPr>
        <w:ind w:left="117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2">
    <w:nsid w:val="06C0143F"/>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E3C40F6"/>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92954"/>
    <w:multiLevelType w:val="hybridMultilevel"/>
    <w:tmpl w:val="057A7B1C"/>
    <w:lvl w:ilvl="0" w:tplc="1A0A41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608647B"/>
    <w:multiLevelType w:val="hybridMultilevel"/>
    <w:tmpl w:val="11380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E2B0C"/>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1">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3">
    <w:nsid w:val="40024DD1"/>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931511"/>
    <w:multiLevelType w:val="hybridMultilevel"/>
    <w:tmpl w:val="4098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84F82"/>
    <w:multiLevelType w:val="hybridMultilevel"/>
    <w:tmpl w:val="07F0BF9C"/>
    <w:lvl w:ilvl="0" w:tplc="B13CD366">
      <w:start w:val="1"/>
      <w:numFmt w:val="decimal"/>
      <w:pStyle w:val="ReferenceEntry"/>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423B2300"/>
    <w:multiLevelType w:val="hybridMultilevel"/>
    <w:tmpl w:val="C4FE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8">
    <w:nsid w:val="49836B4A"/>
    <w:multiLevelType w:val="hybridMultilevel"/>
    <w:tmpl w:val="A68E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500C2351"/>
    <w:multiLevelType w:val="hybridMultilevel"/>
    <w:tmpl w:val="A68E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0F7151"/>
    <w:multiLevelType w:val="hybridMultilevel"/>
    <w:tmpl w:val="0BAE6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22114AE"/>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581F63D7"/>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97446DD"/>
    <w:multiLevelType w:val="hybridMultilevel"/>
    <w:tmpl w:val="793C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94086"/>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8C302B"/>
    <w:multiLevelType w:val="hybridMultilevel"/>
    <w:tmpl w:val="48B47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5102FCC"/>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250D5"/>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827AD"/>
    <w:multiLevelType w:val="hybridMultilevel"/>
    <w:tmpl w:val="8476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6"/>
  </w:num>
  <w:num w:numId="3">
    <w:abstractNumId w:val="24"/>
  </w:num>
  <w:num w:numId="4">
    <w:abstractNumId w:val="6"/>
  </w:num>
  <w:num w:numId="5">
    <w:abstractNumId w:val="19"/>
  </w:num>
  <w:num w:numId="6">
    <w:abstractNumId w:val="1"/>
  </w:num>
  <w:num w:numId="7">
    <w:abstractNumId w:val="17"/>
  </w:num>
  <w:num w:numId="8">
    <w:abstractNumId w:val="25"/>
  </w:num>
  <w:num w:numId="9">
    <w:abstractNumId w:val="3"/>
  </w:num>
  <w:num w:numId="10">
    <w:abstractNumId w:val="10"/>
  </w:num>
  <w:num w:numId="11">
    <w:abstractNumId w:val="15"/>
  </w:num>
  <w:num w:numId="12">
    <w:abstractNumId w:val="28"/>
  </w:num>
  <w:num w:numId="13">
    <w:abstractNumId w:val="9"/>
  </w:num>
  <w:num w:numId="14">
    <w:abstractNumId w:val="11"/>
  </w:num>
  <w:num w:numId="15">
    <w:abstractNumId w:val="23"/>
  </w:num>
  <w:num w:numId="16">
    <w:abstractNumId w:val="30"/>
  </w:num>
  <w:num w:numId="17">
    <w:abstractNumId w:val="0"/>
  </w:num>
  <w:num w:numId="18">
    <w:abstractNumId w:val="2"/>
  </w:num>
  <w:num w:numId="19">
    <w:abstractNumId w:val="32"/>
  </w:num>
  <w:num w:numId="20">
    <w:abstractNumId w:val="33"/>
  </w:num>
  <w:num w:numId="21">
    <w:abstractNumId w:val="27"/>
  </w:num>
  <w:num w:numId="22">
    <w:abstractNumId w:val="34"/>
  </w:num>
  <w:num w:numId="23">
    <w:abstractNumId w:val="4"/>
  </w:num>
  <w:num w:numId="24">
    <w:abstractNumId w:val="13"/>
  </w:num>
  <w:num w:numId="25">
    <w:abstractNumId w:val="22"/>
  </w:num>
  <w:num w:numId="26">
    <w:abstractNumId w:val="8"/>
  </w:num>
  <w:num w:numId="27">
    <w:abstractNumId w:val="31"/>
  </w:num>
  <w:num w:numId="28">
    <w:abstractNumId w:val="5"/>
  </w:num>
  <w:num w:numId="29">
    <w:abstractNumId w:val="21"/>
  </w:num>
  <w:num w:numId="30">
    <w:abstractNumId w:val="29"/>
  </w:num>
  <w:num w:numId="31">
    <w:abstractNumId w:val="7"/>
  </w:num>
  <w:num w:numId="32">
    <w:abstractNumId w:val="14"/>
  </w:num>
  <w:num w:numId="33">
    <w:abstractNumId w:val="16"/>
  </w:num>
  <w:num w:numId="34">
    <w:abstractNumId w:val="1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12054"/>
    <w:rsid w:val="00012DD0"/>
    <w:rsid w:val="0006568B"/>
    <w:rsid w:val="00071FCA"/>
    <w:rsid w:val="00072659"/>
    <w:rsid w:val="00085987"/>
    <w:rsid w:val="00104E4B"/>
    <w:rsid w:val="00135B32"/>
    <w:rsid w:val="00146D0D"/>
    <w:rsid w:val="0016175F"/>
    <w:rsid w:val="001658EB"/>
    <w:rsid w:val="00176C44"/>
    <w:rsid w:val="001C5BDC"/>
    <w:rsid w:val="001E35AE"/>
    <w:rsid w:val="001F3944"/>
    <w:rsid w:val="0021625B"/>
    <w:rsid w:val="00242E7B"/>
    <w:rsid w:val="00254CA9"/>
    <w:rsid w:val="002C53CE"/>
    <w:rsid w:val="002C72FA"/>
    <w:rsid w:val="002E7A14"/>
    <w:rsid w:val="00320BEE"/>
    <w:rsid w:val="00325089"/>
    <w:rsid w:val="00330F1F"/>
    <w:rsid w:val="00351A46"/>
    <w:rsid w:val="003557F7"/>
    <w:rsid w:val="0036103E"/>
    <w:rsid w:val="003A03FF"/>
    <w:rsid w:val="004004D7"/>
    <w:rsid w:val="00485726"/>
    <w:rsid w:val="004A56F2"/>
    <w:rsid w:val="004C17A2"/>
    <w:rsid w:val="004D362C"/>
    <w:rsid w:val="00500E88"/>
    <w:rsid w:val="005574A2"/>
    <w:rsid w:val="005753B4"/>
    <w:rsid w:val="005872C4"/>
    <w:rsid w:val="005C4A40"/>
    <w:rsid w:val="005D215E"/>
    <w:rsid w:val="005F3483"/>
    <w:rsid w:val="005F5ABB"/>
    <w:rsid w:val="00602C63"/>
    <w:rsid w:val="00606A29"/>
    <w:rsid w:val="00625BF4"/>
    <w:rsid w:val="00645AAF"/>
    <w:rsid w:val="006643A3"/>
    <w:rsid w:val="0067732C"/>
    <w:rsid w:val="00690A24"/>
    <w:rsid w:val="006C35E9"/>
    <w:rsid w:val="006D0111"/>
    <w:rsid w:val="006D0F41"/>
    <w:rsid w:val="0070114B"/>
    <w:rsid w:val="00756FE8"/>
    <w:rsid w:val="00772A7B"/>
    <w:rsid w:val="007D7748"/>
    <w:rsid w:val="007F65C3"/>
    <w:rsid w:val="00890A0B"/>
    <w:rsid w:val="00894340"/>
    <w:rsid w:val="008A234C"/>
    <w:rsid w:val="008A4278"/>
    <w:rsid w:val="008A64A3"/>
    <w:rsid w:val="008A7D8D"/>
    <w:rsid w:val="008E30B9"/>
    <w:rsid w:val="008E55F7"/>
    <w:rsid w:val="008F3DAD"/>
    <w:rsid w:val="00902C0F"/>
    <w:rsid w:val="009360BC"/>
    <w:rsid w:val="00943E6C"/>
    <w:rsid w:val="009602A4"/>
    <w:rsid w:val="00986776"/>
    <w:rsid w:val="009F43E1"/>
    <w:rsid w:val="009F6D49"/>
    <w:rsid w:val="00A0219A"/>
    <w:rsid w:val="00A36EC7"/>
    <w:rsid w:val="00A632E0"/>
    <w:rsid w:val="00A76F77"/>
    <w:rsid w:val="00A80C7A"/>
    <w:rsid w:val="00A91478"/>
    <w:rsid w:val="00AC1A3A"/>
    <w:rsid w:val="00AD2AE7"/>
    <w:rsid w:val="00AE3B79"/>
    <w:rsid w:val="00B25E5D"/>
    <w:rsid w:val="00B470F2"/>
    <w:rsid w:val="00B67DED"/>
    <w:rsid w:val="00B70A63"/>
    <w:rsid w:val="00B72864"/>
    <w:rsid w:val="00B72996"/>
    <w:rsid w:val="00B865DA"/>
    <w:rsid w:val="00B94859"/>
    <w:rsid w:val="00BE29C1"/>
    <w:rsid w:val="00BE798C"/>
    <w:rsid w:val="00C66F5A"/>
    <w:rsid w:val="00C761EB"/>
    <w:rsid w:val="00C840AE"/>
    <w:rsid w:val="00C9554B"/>
    <w:rsid w:val="00CA0842"/>
    <w:rsid w:val="00CB7914"/>
    <w:rsid w:val="00CC0C08"/>
    <w:rsid w:val="00CD0464"/>
    <w:rsid w:val="00D059B4"/>
    <w:rsid w:val="00D54532"/>
    <w:rsid w:val="00D81D7B"/>
    <w:rsid w:val="00D97405"/>
    <w:rsid w:val="00D97F61"/>
    <w:rsid w:val="00DA241A"/>
    <w:rsid w:val="00DB5B56"/>
    <w:rsid w:val="00E00F30"/>
    <w:rsid w:val="00E04BEE"/>
    <w:rsid w:val="00E15835"/>
    <w:rsid w:val="00E3578B"/>
    <w:rsid w:val="00E461C2"/>
    <w:rsid w:val="00E51F81"/>
    <w:rsid w:val="00E71642"/>
    <w:rsid w:val="00E773F7"/>
    <w:rsid w:val="00EA1DEC"/>
    <w:rsid w:val="00EC3367"/>
    <w:rsid w:val="00ED3D63"/>
    <w:rsid w:val="00EE6D3D"/>
    <w:rsid w:val="00EF311A"/>
    <w:rsid w:val="00F04720"/>
    <w:rsid w:val="00F147CD"/>
    <w:rsid w:val="00F26F60"/>
    <w:rsid w:val="00F63838"/>
    <w:rsid w:val="00F660D5"/>
    <w:rsid w:val="00F828D7"/>
    <w:rsid w:val="00FA3C23"/>
    <w:rsid w:val="00FE60EB"/>
    <w:rsid w:val="00FF6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44B4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ind w:left="450"/>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A80C7A"/>
    <w:pPr>
      <w:spacing w:after="240" w:line="360" w:lineRule="auto"/>
      <w:jc w:val="both"/>
    </w:pPr>
    <w:rPr>
      <w:noProof/>
      <w:szCs w:val="24"/>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semiHidden/>
    <w:pPr>
      <w:tabs>
        <w:tab w:val="right" w:leader="dot" w:pos="8640"/>
      </w:tabs>
      <w:spacing w:line="240" w:lineRule="auto"/>
      <w:ind w:left="994"/>
    </w:pPr>
  </w:style>
  <w:style w:type="paragraph" w:styleId="TOC2">
    <w:name w:val="toc 2"/>
    <w:basedOn w:val="Normal"/>
    <w:next w:val="Normal"/>
    <w:semiHidden/>
    <w:pPr>
      <w:tabs>
        <w:tab w:val="right" w:leader="dot" w:pos="8640"/>
      </w:tabs>
      <w:spacing w:line="240" w:lineRule="auto"/>
      <w:ind w:left="504"/>
    </w:pPr>
  </w:style>
  <w:style w:type="paragraph" w:styleId="TOC1">
    <w:name w:val="toc 1"/>
    <w:next w:val="Normal"/>
    <w:semiHidden/>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semiHidden/>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pPr>
      <w:jc w:val="center"/>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BalloonText">
    <w:name w:val="Balloon Text"/>
    <w:basedOn w:val="Normal"/>
    <w:link w:val="BalloonTextChar"/>
    <w:uiPriority w:val="99"/>
    <w:semiHidden/>
    <w:unhideWhenUsed/>
    <w:rsid w:val="00D54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4532"/>
    <w:rPr>
      <w:rFonts w:ascii="Lucida Grande" w:hAnsi="Lucida Grande" w:cs="Lucida Grande"/>
      <w:sz w:val="18"/>
      <w:szCs w:val="18"/>
    </w:rPr>
  </w:style>
  <w:style w:type="table" w:styleId="TableGrid">
    <w:name w:val="Table Grid"/>
    <w:basedOn w:val="TableNormal"/>
    <w:uiPriority w:val="39"/>
    <w:rsid w:val="002E7A14"/>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14"/>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E04BEE"/>
    <w:pPr>
      <w:autoSpaceDE w:val="0"/>
      <w:autoSpaceDN w:val="0"/>
      <w:adjustRightInd w:val="0"/>
    </w:pPr>
    <w:rPr>
      <w:rFonts w:ascii="Times New Roman" w:eastAsiaTheme="minorHAnsi" w:hAnsi="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ind w:left="450"/>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A80C7A"/>
    <w:pPr>
      <w:spacing w:after="240" w:line="360" w:lineRule="auto"/>
      <w:jc w:val="both"/>
    </w:pPr>
    <w:rPr>
      <w:noProof/>
      <w:szCs w:val="24"/>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semiHidden/>
    <w:pPr>
      <w:tabs>
        <w:tab w:val="right" w:leader="dot" w:pos="8640"/>
      </w:tabs>
      <w:spacing w:line="240" w:lineRule="auto"/>
      <w:ind w:left="994"/>
    </w:pPr>
  </w:style>
  <w:style w:type="paragraph" w:styleId="TOC2">
    <w:name w:val="toc 2"/>
    <w:basedOn w:val="Normal"/>
    <w:next w:val="Normal"/>
    <w:semiHidden/>
    <w:pPr>
      <w:tabs>
        <w:tab w:val="right" w:leader="dot" w:pos="8640"/>
      </w:tabs>
      <w:spacing w:line="240" w:lineRule="auto"/>
      <w:ind w:left="504"/>
    </w:pPr>
  </w:style>
  <w:style w:type="paragraph" w:styleId="TOC1">
    <w:name w:val="toc 1"/>
    <w:next w:val="Normal"/>
    <w:semiHidden/>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semiHidden/>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pPr>
      <w:jc w:val="center"/>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BalloonText">
    <w:name w:val="Balloon Text"/>
    <w:basedOn w:val="Normal"/>
    <w:link w:val="BalloonTextChar"/>
    <w:uiPriority w:val="99"/>
    <w:semiHidden/>
    <w:unhideWhenUsed/>
    <w:rsid w:val="00D54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4532"/>
    <w:rPr>
      <w:rFonts w:ascii="Lucida Grande" w:hAnsi="Lucida Grande" w:cs="Lucida Grande"/>
      <w:sz w:val="18"/>
      <w:szCs w:val="18"/>
    </w:rPr>
  </w:style>
  <w:style w:type="table" w:styleId="TableGrid">
    <w:name w:val="Table Grid"/>
    <w:basedOn w:val="TableNormal"/>
    <w:uiPriority w:val="39"/>
    <w:rsid w:val="002E7A14"/>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14"/>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E04BEE"/>
    <w:pPr>
      <w:autoSpaceDE w:val="0"/>
      <w:autoSpaceDN w:val="0"/>
      <w:adjustRightInd w:val="0"/>
    </w:pPr>
    <w:rPr>
      <w:rFonts w:ascii="Times New Roman" w:eastAsiaTheme="minorHAnsi"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hyperlink" Target="http://nodejs.org/"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\SJSU\2152-Spring\2152-295A\Project Workbook\MSSE Project Plan Template.dot</Template>
  <TotalTime>147</TotalTime>
  <Pages>31</Pages>
  <Words>3367</Words>
  <Characters>19195</Characters>
  <Application>Microsoft Macintosh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22517</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Kotu</cp:lastModifiedBy>
  <cp:revision>60</cp:revision>
  <cp:lastPrinted>2001-05-16T06:44:00Z</cp:lastPrinted>
  <dcterms:created xsi:type="dcterms:W3CDTF">2015-03-17T05:22:00Z</dcterms:created>
  <dcterms:modified xsi:type="dcterms:W3CDTF">2015-10-28T18:54:00Z</dcterms:modified>
</cp:coreProperties>
</file>